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77E9" w:rsidRDefault="00D077E9" w:rsidP="00D70D02"/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80"/>
      </w:tblGrid>
      <w:tr w:rsidR="00D077E9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E81C4ED" wp14:editId="436C7204">
                      <wp:extent cx="4686300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686300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077E9" w:rsidRPr="00D86945" w:rsidRDefault="00FD153D" w:rsidP="00D077E9">
                                  <w:pPr>
                                    <w:pStyle w:val="Title"/>
                                  </w:pPr>
                                  <w:r>
                                    <w:t>CG System Study – wcm2</w:t>
                                  </w:r>
                                </w:p>
                                <w:p w:rsidR="00D077E9" w:rsidRPr="00D86945" w:rsidRDefault="00D077E9" w:rsidP="00D077E9">
                                  <w:pPr>
                                    <w:pStyle w:val="Title"/>
                                    <w:spacing w:after="0"/>
                                  </w:pPr>
                                  <w:r w:rsidRPr="00D86945">
                                    <w:t>2018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E81C4E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369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" filled="f" stroked="f" strokeweight=".5pt">
                      <v:textbox>
                        <w:txbxContent>
                          <w:p w:rsidR="00D077E9" w:rsidRPr="00D86945" w:rsidRDefault="00FD153D" w:rsidP="00D077E9">
                            <w:pPr>
                              <w:pStyle w:val="Title"/>
                            </w:pPr>
                            <w:r>
                              <w:t>CG System Study – wcm2</w:t>
                            </w:r>
                          </w:p>
                          <w:p w:rsidR="00D077E9" w:rsidRPr="00D86945" w:rsidRDefault="00D077E9" w:rsidP="00D077E9">
                            <w:pPr>
                              <w:pStyle w:val="Title"/>
                              <w:spacing w:after="0"/>
                            </w:pPr>
                            <w:r w:rsidRPr="00D86945">
                              <w:t>2018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25EECF4" wp14:editId="7EB51CE3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1FCDE18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D077E9">
            <w:pPr>
              <w:rPr>
                <w:noProof/>
              </w:rPr>
            </w:pPr>
          </w:p>
        </w:tc>
      </w:tr>
      <w:tr w:rsidR="00D077E9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29C3B4446ACD4D779FC2BA3F409FC7B8"/>
              </w:placeholder>
              <w15:appearance w15:val="hidden"/>
            </w:sdtPr>
            <w:sdtEndPr/>
            <w:sdtContent>
              <w:p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121FF3">
                  <w:rPr>
                    <w:rStyle w:val="SubtitleChar"/>
                    <w:b w:val="0"/>
                    <w:noProof/>
                  </w:rPr>
                  <w:t>March 8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</w:p>
            </w:sdtContent>
          </w:sdt>
          <w:p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05221EEA" wp14:editId="0908A099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5D6FD53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:rsidR="00D077E9" w:rsidRDefault="00DC2C58" w:rsidP="00D077E9">
            <w:sdt>
              <w:sdtPr>
                <w:id w:val="-1740469667"/>
                <w:placeholder>
                  <w:docPart w:val="E3195D9B437E410F9EE55F3A9CEFB461"/>
                </w:placeholder>
                <w15:appearance w15:val="hidden"/>
              </w:sdtPr>
              <w:sdtEndPr/>
              <w:sdtContent>
                <w:r w:rsidR="00FD153D">
                  <w:t>RF</w:t>
                </w:r>
              </w:sdtContent>
            </w:sdt>
          </w:p>
          <w:p w:rsidR="00D077E9" w:rsidRDefault="00D077E9" w:rsidP="00D077E9">
            <w:r w:rsidRPr="00B231E5">
              <w:t>Authored by:</w:t>
            </w:r>
            <w:r>
              <w:t xml:space="preserve"> </w:t>
            </w:r>
            <w:sdt>
              <w:sdtPr>
                <w:alias w:val="Your Name"/>
                <w:tag w:val="Your Name"/>
                <w:id w:val="-180584491"/>
                <w:placeholder>
                  <w:docPart w:val="47E44AC0299A4D62B9097999340DDCA8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proofErr w:type="spellStart"/>
                <w:r w:rsidR="00FD153D">
                  <w:t>Sachin</w:t>
                </w:r>
                <w:proofErr w:type="spellEnd"/>
                <w:r w:rsidR="00FD153D">
                  <w:t xml:space="preserve"> Shetty</w:t>
                </w:r>
              </w:sdtContent>
            </w:sdt>
          </w:p>
          <w:p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:rsidR="00D077E9" w:rsidRDefault="00D077E9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F225A27" wp14:editId="03E959F8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FBB6B6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p w:rsidR="00D077E9" w:rsidRDefault="00746680" w:rsidP="00D077E9">
      <w:pPr>
        <w:pStyle w:val="Heading1"/>
      </w:pPr>
      <w:r>
        <w:lastRenderedPageBreak/>
        <w:t>Components</w:t>
      </w:r>
    </w:p>
    <w:p w:rsidR="00121FF3" w:rsidRDefault="00232457" w:rsidP="00D077E9">
      <w:pPr>
        <w:pStyle w:val="Heading1"/>
        <w:rPr>
          <w:sz w:val="28"/>
          <w:szCs w:val="28"/>
        </w:rPr>
      </w:pPr>
      <w:r w:rsidRPr="00232457">
        <w:rPr>
          <w:sz w:val="28"/>
          <w:szCs w:val="28"/>
        </w:rPr>
        <w:t>/apps/capital-group/components/content</w:t>
      </w:r>
    </w:p>
    <w:tbl>
      <w:tblPr>
        <w:tblStyle w:val="TableGrid"/>
        <w:tblW w:w="9926" w:type="dxa"/>
        <w:tblInd w:w="360" w:type="dxa"/>
        <w:tblLook w:val="04A0" w:firstRow="1" w:lastRow="0" w:firstColumn="1" w:lastColumn="0" w:noHBand="0" w:noVBand="1"/>
      </w:tblPr>
      <w:tblGrid>
        <w:gridCol w:w="2964"/>
        <w:gridCol w:w="1981"/>
        <w:gridCol w:w="2250"/>
        <w:gridCol w:w="2731"/>
      </w:tblGrid>
      <w:tr w:rsidR="00411F4C" w:rsidRPr="00CE6EF7" w:rsidTr="00411F4C">
        <w:trPr>
          <w:trHeight w:val="593"/>
        </w:trPr>
        <w:tc>
          <w:tcPr>
            <w:tcW w:w="2964" w:type="dxa"/>
          </w:tcPr>
          <w:p w:rsidR="00411F4C" w:rsidRPr="00CE6EF7" w:rsidRDefault="00411F4C" w:rsidP="00D43B20">
            <w:pPr>
              <w:pStyle w:val="Content"/>
            </w:pPr>
            <w:r>
              <w:t xml:space="preserve">   Component</w:t>
            </w:r>
          </w:p>
        </w:tc>
        <w:tc>
          <w:tcPr>
            <w:tcW w:w="1981" w:type="dxa"/>
          </w:tcPr>
          <w:p w:rsidR="00411F4C" w:rsidRPr="00CE6EF7" w:rsidRDefault="00411F4C" w:rsidP="00D43B20">
            <w:pPr>
              <w:pStyle w:val="Content"/>
            </w:pPr>
            <w:r>
              <w:t>Custom</w:t>
            </w:r>
          </w:p>
        </w:tc>
        <w:tc>
          <w:tcPr>
            <w:tcW w:w="2250" w:type="dxa"/>
          </w:tcPr>
          <w:p w:rsidR="00411F4C" w:rsidRPr="00CE6EF7" w:rsidRDefault="00411F4C" w:rsidP="00D43B20">
            <w:pPr>
              <w:pStyle w:val="Content"/>
            </w:pPr>
            <w:r>
              <w:t>Direct Extension</w:t>
            </w:r>
          </w:p>
        </w:tc>
        <w:tc>
          <w:tcPr>
            <w:tcW w:w="2731" w:type="dxa"/>
          </w:tcPr>
          <w:p w:rsidR="00411F4C" w:rsidRPr="00CE6EF7" w:rsidRDefault="00411F4C" w:rsidP="00D43B20">
            <w:pPr>
              <w:pStyle w:val="Content"/>
            </w:pPr>
            <w:r>
              <w:t xml:space="preserve">   Custom Extension</w:t>
            </w:r>
          </w:p>
        </w:tc>
      </w:tr>
      <w:tr w:rsidR="00411F4C" w:rsidRPr="00CE6EF7" w:rsidTr="00411F4C">
        <w:tc>
          <w:tcPr>
            <w:tcW w:w="2964" w:type="dxa"/>
          </w:tcPr>
          <w:p w:rsidR="00411F4C" w:rsidRPr="00CE6EF7" w:rsidRDefault="00411F4C" w:rsidP="005A2A77">
            <w:pPr>
              <w:pStyle w:val="Content"/>
              <w:numPr>
                <w:ilvl w:val="0"/>
                <w:numId w:val="4"/>
              </w:numPr>
            </w:pPr>
            <w:proofErr w:type="spellStart"/>
            <w:r w:rsidRPr="00CE6EF7">
              <w:t>adchoices</w:t>
            </w:r>
            <w:proofErr w:type="spellEnd"/>
          </w:p>
        </w:tc>
        <w:tc>
          <w:tcPr>
            <w:tcW w:w="1981" w:type="dxa"/>
          </w:tcPr>
          <w:p w:rsidR="00411F4C" w:rsidRPr="00CE6EF7" w:rsidRDefault="00411F4C" w:rsidP="00411F4C">
            <w:pPr>
              <w:pStyle w:val="Content"/>
              <w:jc w:val="center"/>
            </w:pPr>
            <w:r>
              <w:t>Y</w:t>
            </w:r>
          </w:p>
        </w:tc>
        <w:tc>
          <w:tcPr>
            <w:tcW w:w="2250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  <w:tc>
          <w:tcPr>
            <w:tcW w:w="2731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</w:tr>
      <w:tr w:rsidR="00411F4C" w:rsidRPr="00CE6EF7" w:rsidTr="00411F4C">
        <w:tc>
          <w:tcPr>
            <w:tcW w:w="2964" w:type="dxa"/>
          </w:tcPr>
          <w:p w:rsidR="00411F4C" w:rsidRPr="00CE6EF7" w:rsidRDefault="00411F4C" w:rsidP="005A2A77">
            <w:pPr>
              <w:pStyle w:val="Content"/>
              <w:numPr>
                <w:ilvl w:val="0"/>
                <w:numId w:val="4"/>
              </w:numPr>
            </w:pPr>
            <w:proofErr w:type="spellStart"/>
            <w:r w:rsidRPr="00CE6EF7">
              <w:t>articlelist</w:t>
            </w:r>
            <w:proofErr w:type="spellEnd"/>
          </w:p>
        </w:tc>
        <w:tc>
          <w:tcPr>
            <w:tcW w:w="1981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  <w:tc>
          <w:tcPr>
            <w:tcW w:w="2250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  <w:tc>
          <w:tcPr>
            <w:tcW w:w="2731" w:type="dxa"/>
          </w:tcPr>
          <w:p w:rsidR="00411F4C" w:rsidRPr="00CE6EF7" w:rsidRDefault="00411F4C" w:rsidP="00411F4C">
            <w:pPr>
              <w:pStyle w:val="Content"/>
              <w:jc w:val="center"/>
            </w:pPr>
            <w:r>
              <w:t>Y</w:t>
            </w:r>
          </w:p>
        </w:tc>
      </w:tr>
      <w:tr w:rsidR="00411F4C" w:rsidRPr="00CE6EF7" w:rsidTr="00411F4C">
        <w:tc>
          <w:tcPr>
            <w:tcW w:w="2964" w:type="dxa"/>
          </w:tcPr>
          <w:p w:rsidR="00411F4C" w:rsidRPr="00CE6EF7" w:rsidRDefault="00411F4C" w:rsidP="005A2A77">
            <w:pPr>
              <w:pStyle w:val="Content"/>
              <w:numPr>
                <w:ilvl w:val="0"/>
                <w:numId w:val="4"/>
              </w:numPr>
            </w:pPr>
            <w:r w:rsidRPr="00CE6EF7">
              <w:t>breadcrumb</w:t>
            </w:r>
          </w:p>
        </w:tc>
        <w:tc>
          <w:tcPr>
            <w:tcW w:w="1981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  <w:tc>
          <w:tcPr>
            <w:tcW w:w="2250" w:type="dxa"/>
          </w:tcPr>
          <w:p w:rsidR="00411F4C" w:rsidRPr="00CE6EF7" w:rsidRDefault="00AA1E46" w:rsidP="00411F4C">
            <w:pPr>
              <w:pStyle w:val="Content"/>
              <w:jc w:val="center"/>
            </w:pPr>
            <w:r>
              <w:t>Y</w:t>
            </w:r>
          </w:p>
        </w:tc>
        <w:tc>
          <w:tcPr>
            <w:tcW w:w="2731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</w:tr>
      <w:tr w:rsidR="00411F4C" w:rsidRPr="00CE6EF7" w:rsidTr="00411F4C">
        <w:tc>
          <w:tcPr>
            <w:tcW w:w="2964" w:type="dxa"/>
          </w:tcPr>
          <w:p w:rsidR="00411F4C" w:rsidRPr="00CE6EF7" w:rsidRDefault="00411F4C" w:rsidP="005A2A77">
            <w:pPr>
              <w:pStyle w:val="Content"/>
              <w:numPr>
                <w:ilvl w:val="0"/>
                <w:numId w:val="4"/>
              </w:numPr>
            </w:pPr>
            <w:r w:rsidRPr="00CE6EF7">
              <w:t>briefcase</w:t>
            </w:r>
          </w:p>
        </w:tc>
        <w:tc>
          <w:tcPr>
            <w:tcW w:w="1981" w:type="dxa"/>
          </w:tcPr>
          <w:p w:rsidR="00411F4C" w:rsidRPr="00CE6EF7" w:rsidRDefault="00AA1E46" w:rsidP="00411F4C">
            <w:pPr>
              <w:pStyle w:val="Content"/>
              <w:jc w:val="center"/>
            </w:pPr>
            <w:r>
              <w:t>Y</w:t>
            </w:r>
          </w:p>
        </w:tc>
        <w:tc>
          <w:tcPr>
            <w:tcW w:w="2250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  <w:tc>
          <w:tcPr>
            <w:tcW w:w="2731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</w:tr>
      <w:tr w:rsidR="00411F4C" w:rsidRPr="00CE6EF7" w:rsidTr="00411F4C">
        <w:tc>
          <w:tcPr>
            <w:tcW w:w="2964" w:type="dxa"/>
          </w:tcPr>
          <w:p w:rsidR="00411F4C" w:rsidRPr="00CE6EF7" w:rsidRDefault="00411F4C" w:rsidP="005A2A77">
            <w:pPr>
              <w:pStyle w:val="Content"/>
              <w:numPr>
                <w:ilvl w:val="0"/>
                <w:numId w:val="4"/>
              </w:numPr>
            </w:pPr>
            <w:r w:rsidRPr="00CE6EF7">
              <w:t>card</w:t>
            </w:r>
          </w:p>
        </w:tc>
        <w:tc>
          <w:tcPr>
            <w:tcW w:w="1981" w:type="dxa"/>
          </w:tcPr>
          <w:p w:rsidR="00411F4C" w:rsidRPr="00CE6EF7" w:rsidRDefault="00AA1E46" w:rsidP="00411F4C">
            <w:pPr>
              <w:pStyle w:val="Content"/>
              <w:jc w:val="center"/>
            </w:pPr>
            <w:r>
              <w:t>Y</w:t>
            </w:r>
          </w:p>
        </w:tc>
        <w:tc>
          <w:tcPr>
            <w:tcW w:w="2250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  <w:tc>
          <w:tcPr>
            <w:tcW w:w="2731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</w:tr>
      <w:tr w:rsidR="00411F4C" w:rsidRPr="00CE6EF7" w:rsidTr="00411F4C">
        <w:tc>
          <w:tcPr>
            <w:tcW w:w="2964" w:type="dxa"/>
          </w:tcPr>
          <w:p w:rsidR="00411F4C" w:rsidRPr="00CE6EF7" w:rsidRDefault="00411F4C" w:rsidP="005A2A77">
            <w:pPr>
              <w:pStyle w:val="Content"/>
              <w:numPr>
                <w:ilvl w:val="0"/>
                <w:numId w:val="4"/>
              </w:numPr>
            </w:pPr>
            <w:r w:rsidRPr="00CE6EF7">
              <w:t>carousel</w:t>
            </w:r>
          </w:p>
        </w:tc>
        <w:tc>
          <w:tcPr>
            <w:tcW w:w="1981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  <w:tc>
          <w:tcPr>
            <w:tcW w:w="2250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  <w:tc>
          <w:tcPr>
            <w:tcW w:w="2731" w:type="dxa"/>
          </w:tcPr>
          <w:p w:rsidR="00411F4C" w:rsidRPr="00CE6EF7" w:rsidRDefault="00AA1E46" w:rsidP="00411F4C">
            <w:pPr>
              <w:pStyle w:val="Content"/>
              <w:jc w:val="center"/>
            </w:pPr>
            <w:r>
              <w:t>Y</w:t>
            </w:r>
          </w:p>
        </w:tc>
      </w:tr>
      <w:tr w:rsidR="00411F4C" w:rsidRPr="00CE6EF7" w:rsidTr="00411F4C">
        <w:tc>
          <w:tcPr>
            <w:tcW w:w="2964" w:type="dxa"/>
          </w:tcPr>
          <w:p w:rsidR="00411F4C" w:rsidRPr="00CE6EF7" w:rsidRDefault="00411F4C" w:rsidP="005A2A77">
            <w:pPr>
              <w:pStyle w:val="Content"/>
              <w:numPr>
                <w:ilvl w:val="0"/>
                <w:numId w:val="4"/>
              </w:numPr>
            </w:pPr>
            <w:proofErr w:type="spellStart"/>
            <w:r w:rsidRPr="00CE6EF7">
              <w:t>carousellist</w:t>
            </w:r>
            <w:proofErr w:type="spellEnd"/>
          </w:p>
        </w:tc>
        <w:tc>
          <w:tcPr>
            <w:tcW w:w="1981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  <w:tc>
          <w:tcPr>
            <w:tcW w:w="2250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  <w:tc>
          <w:tcPr>
            <w:tcW w:w="2731" w:type="dxa"/>
          </w:tcPr>
          <w:p w:rsidR="00411F4C" w:rsidRPr="00CE6EF7" w:rsidRDefault="00AA1E46" w:rsidP="00411F4C">
            <w:pPr>
              <w:pStyle w:val="Content"/>
              <w:jc w:val="center"/>
            </w:pPr>
            <w:r>
              <w:t>Y</w:t>
            </w:r>
          </w:p>
        </w:tc>
      </w:tr>
      <w:tr w:rsidR="00411F4C" w:rsidRPr="00CE6EF7" w:rsidTr="00411F4C">
        <w:tc>
          <w:tcPr>
            <w:tcW w:w="2964" w:type="dxa"/>
          </w:tcPr>
          <w:p w:rsidR="00411F4C" w:rsidRPr="00CE6EF7" w:rsidRDefault="00411F4C" w:rsidP="005A2A77">
            <w:pPr>
              <w:pStyle w:val="Content"/>
              <w:numPr>
                <w:ilvl w:val="0"/>
                <w:numId w:val="4"/>
              </w:numPr>
            </w:pPr>
            <w:r w:rsidRPr="00CE6EF7">
              <w:t>contact-us</w:t>
            </w:r>
          </w:p>
        </w:tc>
        <w:tc>
          <w:tcPr>
            <w:tcW w:w="1981" w:type="dxa"/>
          </w:tcPr>
          <w:p w:rsidR="00411F4C" w:rsidRPr="00CE6EF7" w:rsidRDefault="00AA1E46" w:rsidP="00411F4C">
            <w:pPr>
              <w:pStyle w:val="Content"/>
              <w:jc w:val="center"/>
            </w:pPr>
            <w:r>
              <w:t>Y</w:t>
            </w:r>
          </w:p>
        </w:tc>
        <w:tc>
          <w:tcPr>
            <w:tcW w:w="2250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  <w:tc>
          <w:tcPr>
            <w:tcW w:w="2731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</w:tr>
      <w:tr w:rsidR="00411F4C" w:rsidRPr="00CE6EF7" w:rsidTr="00411F4C">
        <w:tc>
          <w:tcPr>
            <w:tcW w:w="2964" w:type="dxa"/>
          </w:tcPr>
          <w:p w:rsidR="00411F4C" w:rsidRPr="00CE6EF7" w:rsidRDefault="00411F4C" w:rsidP="005A2A77">
            <w:pPr>
              <w:pStyle w:val="Content"/>
              <w:numPr>
                <w:ilvl w:val="0"/>
                <w:numId w:val="4"/>
              </w:numPr>
            </w:pPr>
            <w:proofErr w:type="spellStart"/>
            <w:r w:rsidRPr="00CE6EF7">
              <w:t>contentfragment</w:t>
            </w:r>
            <w:proofErr w:type="spellEnd"/>
          </w:p>
        </w:tc>
        <w:tc>
          <w:tcPr>
            <w:tcW w:w="1981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  <w:tc>
          <w:tcPr>
            <w:tcW w:w="2250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  <w:tc>
          <w:tcPr>
            <w:tcW w:w="2731" w:type="dxa"/>
          </w:tcPr>
          <w:p w:rsidR="00411F4C" w:rsidRPr="00CE6EF7" w:rsidRDefault="00AA1E46" w:rsidP="00411F4C">
            <w:pPr>
              <w:pStyle w:val="Content"/>
              <w:jc w:val="center"/>
            </w:pPr>
            <w:r>
              <w:t>Y</w:t>
            </w:r>
          </w:p>
        </w:tc>
      </w:tr>
      <w:tr w:rsidR="00411F4C" w:rsidRPr="00CE6EF7" w:rsidTr="00411F4C">
        <w:tc>
          <w:tcPr>
            <w:tcW w:w="2964" w:type="dxa"/>
          </w:tcPr>
          <w:p w:rsidR="00411F4C" w:rsidRPr="00CE6EF7" w:rsidRDefault="00411F4C" w:rsidP="005A2A77">
            <w:pPr>
              <w:pStyle w:val="Content"/>
              <w:numPr>
                <w:ilvl w:val="0"/>
                <w:numId w:val="4"/>
              </w:numPr>
            </w:pPr>
            <w:r w:rsidRPr="00CE6EF7">
              <w:t xml:space="preserve"> </w:t>
            </w:r>
            <w:proofErr w:type="spellStart"/>
            <w:r w:rsidRPr="00CE6EF7">
              <w:t>contentfragmentlist</w:t>
            </w:r>
            <w:proofErr w:type="spellEnd"/>
          </w:p>
        </w:tc>
        <w:tc>
          <w:tcPr>
            <w:tcW w:w="1981" w:type="dxa"/>
          </w:tcPr>
          <w:p w:rsidR="00411F4C" w:rsidRPr="00CE6EF7" w:rsidRDefault="00AA1E46" w:rsidP="00411F4C">
            <w:pPr>
              <w:pStyle w:val="Content"/>
              <w:jc w:val="center"/>
            </w:pPr>
            <w:r>
              <w:t>Y</w:t>
            </w:r>
          </w:p>
        </w:tc>
        <w:tc>
          <w:tcPr>
            <w:tcW w:w="2250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  <w:tc>
          <w:tcPr>
            <w:tcW w:w="2731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</w:tr>
      <w:tr w:rsidR="00411F4C" w:rsidRPr="00CE6EF7" w:rsidTr="00411F4C">
        <w:tc>
          <w:tcPr>
            <w:tcW w:w="2964" w:type="dxa"/>
          </w:tcPr>
          <w:p w:rsidR="00411F4C" w:rsidRPr="00CE6EF7" w:rsidRDefault="00411F4C" w:rsidP="005A2A77">
            <w:pPr>
              <w:pStyle w:val="Content"/>
              <w:numPr>
                <w:ilvl w:val="0"/>
                <w:numId w:val="4"/>
              </w:numPr>
            </w:pPr>
            <w:r w:rsidRPr="00CE6EF7">
              <w:t xml:space="preserve"> disclosure</w:t>
            </w:r>
          </w:p>
        </w:tc>
        <w:tc>
          <w:tcPr>
            <w:tcW w:w="1981" w:type="dxa"/>
          </w:tcPr>
          <w:p w:rsidR="00411F4C" w:rsidRPr="00CE6EF7" w:rsidRDefault="00AA1E46" w:rsidP="00411F4C">
            <w:pPr>
              <w:pStyle w:val="Content"/>
              <w:jc w:val="center"/>
            </w:pPr>
            <w:r>
              <w:t>Y</w:t>
            </w:r>
          </w:p>
        </w:tc>
        <w:tc>
          <w:tcPr>
            <w:tcW w:w="2250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  <w:tc>
          <w:tcPr>
            <w:tcW w:w="2731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</w:tr>
      <w:tr w:rsidR="00411F4C" w:rsidRPr="00CE6EF7" w:rsidTr="00411F4C">
        <w:tc>
          <w:tcPr>
            <w:tcW w:w="2964" w:type="dxa"/>
          </w:tcPr>
          <w:p w:rsidR="00411F4C" w:rsidRPr="00CE6EF7" w:rsidRDefault="00411F4C" w:rsidP="005A2A77">
            <w:pPr>
              <w:pStyle w:val="Content"/>
              <w:numPr>
                <w:ilvl w:val="0"/>
                <w:numId w:val="4"/>
              </w:numPr>
            </w:pPr>
            <w:r w:rsidRPr="00CE6EF7">
              <w:t xml:space="preserve"> dropdown-link</w:t>
            </w:r>
          </w:p>
        </w:tc>
        <w:tc>
          <w:tcPr>
            <w:tcW w:w="1981" w:type="dxa"/>
          </w:tcPr>
          <w:p w:rsidR="00411F4C" w:rsidRPr="00CE6EF7" w:rsidRDefault="00AA1E46" w:rsidP="00411F4C">
            <w:pPr>
              <w:pStyle w:val="Content"/>
              <w:jc w:val="center"/>
            </w:pPr>
            <w:r>
              <w:t>Y</w:t>
            </w:r>
          </w:p>
        </w:tc>
        <w:tc>
          <w:tcPr>
            <w:tcW w:w="2250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  <w:tc>
          <w:tcPr>
            <w:tcW w:w="2731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</w:tr>
      <w:tr w:rsidR="00411F4C" w:rsidRPr="00CE6EF7" w:rsidTr="00411F4C">
        <w:tc>
          <w:tcPr>
            <w:tcW w:w="2964" w:type="dxa"/>
          </w:tcPr>
          <w:p w:rsidR="00411F4C" w:rsidRPr="00CE6EF7" w:rsidRDefault="00411F4C" w:rsidP="005A2A77">
            <w:pPr>
              <w:pStyle w:val="Content"/>
              <w:numPr>
                <w:ilvl w:val="0"/>
                <w:numId w:val="4"/>
              </w:numPr>
            </w:pPr>
            <w:r w:rsidRPr="00CE6EF7">
              <w:t xml:space="preserve"> </w:t>
            </w:r>
            <w:proofErr w:type="spellStart"/>
            <w:r w:rsidRPr="00CE6EF7">
              <w:t>heroimage</w:t>
            </w:r>
            <w:proofErr w:type="spellEnd"/>
          </w:p>
        </w:tc>
        <w:tc>
          <w:tcPr>
            <w:tcW w:w="1981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  <w:tc>
          <w:tcPr>
            <w:tcW w:w="2250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  <w:tc>
          <w:tcPr>
            <w:tcW w:w="2731" w:type="dxa"/>
          </w:tcPr>
          <w:p w:rsidR="00411F4C" w:rsidRPr="00CE6EF7" w:rsidRDefault="00AA1E46" w:rsidP="00411F4C">
            <w:pPr>
              <w:pStyle w:val="Content"/>
              <w:jc w:val="center"/>
            </w:pPr>
            <w:r>
              <w:t>Y</w:t>
            </w:r>
          </w:p>
        </w:tc>
      </w:tr>
      <w:tr w:rsidR="00411F4C" w:rsidRPr="00CE6EF7" w:rsidTr="00411F4C">
        <w:tc>
          <w:tcPr>
            <w:tcW w:w="2964" w:type="dxa"/>
          </w:tcPr>
          <w:p w:rsidR="00411F4C" w:rsidRPr="00CE6EF7" w:rsidRDefault="00411F4C" w:rsidP="005A2A77">
            <w:pPr>
              <w:pStyle w:val="Content"/>
              <w:numPr>
                <w:ilvl w:val="0"/>
                <w:numId w:val="4"/>
              </w:numPr>
            </w:pPr>
            <w:r w:rsidRPr="00CE6EF7">
              <w:t xml:space="preserve"> </w:t>
            </w:r>
            <w:proofErr w:type="spellStart"/>
            <w:r w:rsidRPr="00CE6EF7">
              <w:t>highcharts</w:t>
            </w:r>
            <w:proofErr w:type="spellEnd"/>
          </w:p>
        </w:tc>
        <w:tc>
          <w:tcPr>
            <w:tcW w:w="1981" w:type="dxa"/>
          </w:tcPr>
          <w:p w:rsidR="00411F4C" w:rsidRPr="00CE6EF7" w:rsidRDefault="00AA1E46" w:rsidP="00411F4C">
            <w:pPr>
              <w:pStyle w:val="Content"/>
              <w:jc w:val="center"/>
            </w:pPr>
            <w:r>
              <w:t>Y</w:t>
            </w:r>
          </w:p>
        </w:tc>
        <w:tc>
          <w:tcPr>
            <w:tcW w:w="2250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  <w:tc>
          <w:tcPr>
            <w:tcW w:w="2731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</w:tr>
      <w:tr w:rsidR="00411F4C" w:rsidRPr="00CE6EF7" w:rsidTr="00411F4C">
        <w:tc>
          <w:tcPr>
            <w:tcW w:w="2964" w:type="dxa"/>
          </w:tcPr>
          <w:p w:rsidR="00411F4C" w:rsidRPr="00CE6EF7" w:rsidRDefault="00411F4C" w:rsidP="005A2A77">
            <w:pPr>
              <w:pStyle w:val="Content"/>
              <w:numPr>
                <w:ilvl w:val="0"/>
                <w:numId w:val="4"/>
              </w:numPr>
            </w:pPr>
            <w:r w:rsidRPr="00CE6EF7">
              <w:t xml:space="preserve"> </w:t>
            </w:r>
            <w:proofErr w:type="spellStart"/>
            <w:r w:rsidRPr="00CE6EF7">
              <w:t>Iframe</w:t>
            </w:r>
            <w:proofErr w:type="spellEnd"/>
          </w:p>
        </w:tc>
        <w:tc>
          <w:tcPr>
            <w:tcW w:w="1981" w:type="dxa"/>
          </w:tcPr>
          <w:p w:rsidR="00411F4C" w:rsidRPr="00CE6EF7" w:rsidRDefault="00AA1E46" w:rsidP="00411F4C">
            <w:pPr>
              <w:pStyle w:val="Content"/>
              <w:jc w:val="center"/>
            </w:pPr>
            <w:r>
              <w:t>Y</w:t>
            </w:r>
          </w:p>
        </w:tc>
        <w:tc>
          <w:tcPr>
            <w:tcW w:w="2250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  <w:tc>
          <w:tcPr>
            <w:tcW w:w="2731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</w:tr>
      <w:tr w:rsidR="00411F4C" w:rsidRPr="00CE6EF7" w:rsidTr="00411F4C">
        <w:tc>
          <w:tcPr>
            <w:tcW w:w="2964" w:type="dxa"/>
          </w:tcPr>
          <w:p w:rsidR="00411F4C" w:rsidRPr="00CE6EF7" w:rsidRDefault="00411F4C" w:rsidP="005A2A77">
            <w:pPr>
              <w:pStyle w:val="Content"/>
              <w:numPr>
                <w:ilvl w:val="0"/>
                <w:numId w:val="4"/>
              </w:numPr>
            </w:pPr>
            <w:r w:rsidRPr="00CE6EF7">
              <w:t xml:space="preserve"> Image</w:t>
            </w:r>
          </w:p>
        </w:tc>
        <w:tc>
          <w:tcPr>
            <w:tcW w:w="1981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  <w:tc>
          <w:tcPr>
            <w:tcW w:w="2250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  <w:tc>
          <w:tcPr>
            <w:tcW w:w="2731" w:type="dxa"/>
          </w:tcPr>
          <w:p w:rsidR="00411F4C" w:rsidRPr="00CE6EF7" w:rsidRDefault="00AA1E46" w:rsidP="00411F4C">
            <w:pPr>
              <w:pStyle w:val="Content"/>
              <w:jc w:val="center"/>
            </w:pPr>
            <w:r>
              <w:t>Y</w:t>
            </w:r>
          </w:p>
        </w:tc>
      </w:tr>
      <w:tr w:rsidR="00411F4C" w:rsidRPr="00CE6EF7" w:rsidTr="00411F4C">
        <w:tc>
          <w:tcPr>
            <w:tcW w:w="2964" w:type="dxa"/>
          </w:tcPr>
          <w:p w:rsidR="00411F4C" w:rsidRPr="00CE6EF7" w:rsidRDefault="00411F4C" w:rsidP="005A2A77">
            <w:pPr>
              <w:pStyle w:val="Content"/>
              <w:numPr>
                <w:ilvl w:val="0"/>
                <w:numId w:val="4"/>
              </w:numPr>
            </w:pPr>
            <w:r w:rsidRPr="00CE6EF7">
              <w:t xml:space="preserve"> List</w:t>
            </w:r>
          </w:p>
        </w:tc>
        <w:tc>
          <w:tcPr>
            <w:tcW w:w="1981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  <w:tc>
          <w:tcPr>
            <w:tcW w:w="2250" w:type="dxa"/>
          </w:tcPr>
          <w:p w:rsidR="00411F4C" w:rsidRPr="00CE6EF7" w:rsidRDefault="003E60EC" w:rsidP="00411F4C">
            <w:pPr>
              <w:pStyle w:val="Content"/>
              <w:jc w:val="center"/>
            </w:pPr>
            <w:r>
              <w:t>Y</w:t>
            </w:r>
          </w:p>
        </w:tc>
        <w:tc>
          <w:tcPr>
            <w:tcW w:w="2731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</w:tr>
      <w:tr w:rsidR="00411F4C" w:rsidRPr="00CE6EF7" w:rsidTr="00411F4C">
        <w:tc>
          <w:tcPr>
            <w:tcW w:w="2964" w:type="dxa"/>
          </w:tcPr>
          <w:p w:rsidR="00411F4C" w:rsidRPr="00CE6EF7" w:rsidRDefault="00411F4C" w:rsidP="005A2A77">
            <w:pPr>
              <w:pStyle w:val="Content"/>
              <w:numPr>
                <w:ilvl w:val="0"/>
                <w:numId w:val="4"/>
              </w:numPr>
            </w:pPr>
            <w:r w:rsidRPr="00CE6EF7">
              <w:t xml:space="preserve"> </w:t>
            </w:r>
            <w:proofErr w:type="spellStart"/>
            <w:r w:rsidRPr="00CE6EF7">
              <w:t>rpearticle</w:t>
            </w:r>
            <w:proofErr w:type="spellEnd"/>
          </w:p>
        </w:tc>
        <w:tc>
          <w:tcPr>
            <w:tcW w:w="1981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  <w:tc>
          <w:tcPr>
            <w:tcW w:w="2250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  <w:tc>
          <w:tcPr>
            <w:tcW w:w="2731" w:type="dxa"/>
          </w:tcPr>
          <w:p w:rsidR="00411F4C" w:rsidRPr="00CE6EF7" w:rsidRDefault="003E60EC" w:rsidP="00411F4C">
            <w:pPr>
              <w:pStyle w:val="Content"/>
              <w:jc w:val="center"/>
            </w:pPr>
            <w:r>
              <w:t>Y</w:t>
            </w:r>
          </w:p>
        </w:tc>
      </w:tr>
      <w:tr w:rsidR="00411F4C" w:rsidRPr="00CE6EF7" w:rsidTr="00411F4C">
        <w:tc>
          <w:tcPr>
            <w:tcW w:w="2964" w:type="dxa"/>
          </w:tcPr>
          <w:p w:rsidR="00411F4C" w:rsidRPr="00CE6EF7" w:rsidRDefault="00411F4C" w:rsidP="005A2A77">
            <w:pPr>
              <w:pStyle w:val="Content"/>
              <w:numPr>
                <w:ilvl w:val="0"/>
                <w:numId w:val="4"/>
              </w:numPr>
            </w:pPr>
            <w:r w:rsidRPr="00CE6EF7">
              <w:t xml:space="preserve"> </w:t>
            </w:r>
            <w:proofErr w:type="spellStart"/>
            <w:r w:rsidRPr="00CE6EF7">
              <w:t>rpetable</w:t>
            </w:r>
            <w:proofErr w:type="spellEnd"/>
            <w:r w:rsidRPr="00CE6EF7">
              <w:t xml:space="preserve"> </w:t>
            </w:r>
          </w:p>
        </w:tc>
        <w:tc>
          <w:tcPr>
            <w:tcW w:w="1981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  <w:tc>
          <w:tcPr>
            <w:tcW w:w="2250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  <w:tc>
          <w:tcPr>
            <w:tcW w:w="2731" w:type="dxa"/>
          </w:tcPr>
          <w:p w:rsidR="00411F4C" w:rsidRPr="00CE6EF7" w:rsidRDefault="003E60EC" w:rsidP="00411F4C">
            <w:pPr>
              <w:pStyle w:val="Content"/>
              <w:jc w:val="center"/>
            </w:pPr>
            <w:r>
              <w:t>Y</w:t>
            </w:r>
          </w:p>
        </w:tc>
      </w:tr>
      <w:tr w:rsidR="00411F4C" w:rsidRPr="00CE6EF7" w:rsidTr="00411F4C">
        <w:tc>
          <w:tcPr>
            <w:tcW w:w="2964" w:type="dxa"/>
          </w:tcPr>
          <w:p w:rsidR="00411F4C" w:rsidRPr="00CE6EF7" w:rsidRDefault="00411F4C" w:rsidP="005A2A77">
            <w:pPr>
              <w:pStyle w:val="Content"/>
              <w:numPr>
                <w:ilvl w:val="0"/>
                <w:numId w:val="4"/>
              </w:numPr>
            </w:pPr>
            <w:r w:rsidRPr="00CE6EF7">
              <w:t xml:space="preserve"> </w:t>
            </w:r>
            <w:proofErr w:type="spellStart"/>
            <w:r w:rsidRPr="00CE6EF7">
              <w:t>rpetext</w:t>
            </w:r>
            <w:proofErr w:type="spellEnd"/>
            <w:r w:rsidRPr="00CE6EF7">
              <w:t xml:space="preserve"> </w:t>
            </w:r>
          </w:p>
        </w:tc>
        <w:tc>
          <w:tcPr>
            <w:tcW w:w="1981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  <w:tc>
          <w:tcPr>
            <w:tcW w:w="2250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  <w:tc>
          <w:tcPr>
            <w:tcW w:w="2731" w:type="dxa"/>
          </w:tcPr>
          <w:p w:rsidR="00411F4C" w:rsidRPr="00CE6EF7" w:rsidRDefault="003E60EC" w:rsidP="00411F4C">
            <w:pPr>
              <w:pStyle w:val="Content"/>
              <w:jc w:val="center"/>
            </w:pPr>
            <w:r>
              <w:t>Y</w:t>
            </w:r>
          </w:p>
        </w:tc>
      </w:tr>
      <w:tr w:rsidR="00411F4C" w:rsidRPr="00CE6EF7" w:rsidTr="00411F4C">
        <w:tc>
          <w:tcPr>
            <w:tcW w:w="2964" w:type="dxa"/>
          </w:tcPr>
          <w:p w:rsidR="00411F4C" w:rsidRPr="00CE6EF7" w:rsidRDefault="00411F4C" w:rsidP="005A2A77">
            <w:pPr>
              <w:pStyle w:val="Content"/>
              <w:numPr>
                <w:ilvl w:val="0"/>
                <w:numId w:val="4"/>
              </w:numPr>
            </w:pPr>
            <w:r w:rsidRPr="00CE6EF7">
              <w:t xml:space="preserve"> search </w:t>
            </w:r>
          </w:p>
        </w:tc>
        <w:tc>
          <w:tcPr>
            <w:tcW w:w="1981" w:type="dxa"/>
          </w:tcPr>
          <w:p w:rsidR="00411F4C" w:rsidRPr="00CE6EF7" w:rsidRDefault="003E60EC" w:rsidP="00411F4C">
            <w:pPr>
              <w:pStyle w:val="Content"/>
              <w:jc w:val="center"/>
            </w:pPr>
            <w:r>
              <w:t>Y</w:t>
            </w:r>
          </w:p>
        </w:tc>
        <w:tc>
          <w:tcPr>
            <w:tcW w:w="2250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  <w:tc>
          <w:tcPr>
            <w:tcW w:w="2731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</w:tr>
      <w:tr w:rsidR="00411F4C" w:rsidRPr="00CE6EF7" w:rsidTr="00411F4C">
        <w:tc>
          <w:tcPr>
            <w:tcW w:w="2964" w:type="dxa"/>
          </w:tcPr>
          <w:p w:rsidR="00411F4C" w:rsidRPr="00CE6EF7" w:rsidRDefault="00411F4C" w:rsidP="005A2A77">
            <w:pPr>
              <w:pStyle w:val="Content"/>
              <w:numPr>
                <w:ilvl w:val="0"/>
                <w:numId w:val="4"/>
              </w:numPr>
            </w:pPr>
            <w:r w:rsidRPr="00CE6EF7">
              <w:t xml:space="preserve"> </w:t>
            </w:r>
            <w:proofErr w:type="spellStart"/>
            <w:r w:rsidR="003E60EC">
              <w:t>s</w:t>
            </w:r>
            <w:r w:rsidRPr="00CE6EF7">
              <w:t>ectiontext</w:t>
            </w:r>
            <w:proofErr w:type="spellEnd"/>
          </w:p>
        </w:tc>
        <w:tc>
          <w:tcPr>
            <w:tcW w:w="1981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  <w:tc>
          <w:tcPr>
            <w:tcW w:w="2250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  <w:tc>
          <w:tcPr>
            <w:tcW w:w="2731" w:type="dxa"/>
          </w:tcPr>
          <w:p w:rsidR="00411F4C" w:rsidRPr="00CE6EF7" w:rsidRDefault="003E60EC" w:rsidP="00411F4C">
            <w:pPr>
              <w:pStyle w:val="Content"/>
              <w:jc w:val="center"/>
            </w:pPr>
            <w:r>
              <w:t>Y</w:t>
            </w:r>
          </w:p>
        </w:tc>
      </w:tr>
      <w:tr w:rsidR="00411F4C" w:rsidRPr="00CE6EF7" w:rsidTr="00411F4C">
        <w:tc>
          <w:tcPr>
            <w:tcW w:w="2964" w:type="dxa"/>
          </w:tcPr>
          <w:p w:rsidR="00411F4C" w:rsidRPr="00CE6EF7" w:rsidRDefault="00411F4C" w:rsidP="005A2A77">
            <w:pPr>
              <w:pStyle w:val="Content"/>
              <w:numPr>
                <w:ilvl w:val="0"/>
                <w:numId w:val="4"/>
              </w:numPr>
            </w:pPr>
            <w:r w:rsidRPr="00CE6EF7">
              <w:t xml:space="preserve"> </w:t>
            </w:r>
            <w:r w:rsidR="003E60EC">
              <w:t>s</w:t>
            </w:r>
            <w:r w:rsidRPr="00CE6EF7">
              <w:t>haring</w:t>
            </w:r>
          </w:p>
        </w:tc>
        <w:tc>
          <w:tcPr>
            <w:tcW w:w="1981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  <w:tc>
          <w:tcPr>
            <w:tcW w:w="2250" w:type="dxa"/>
          </w:tcPr>
          <w:p w:rsidR="00411F4C" w:rsidRPr="00CE6EF7" w:rsidRDefault="003E60EC" w:rsidP="00411F4C">
            <w:pPr>
              <w:pStyle w:val="Content"/>
              <w:jc w:val="center"/>
            </w:pPr>
            <w:r>
              <w:t>Y</w:t>
            </w:r>
          </w:p>
        </w:tc>
        <w:tc>
          <w:tcPr>
            <w:tcW w:w="2731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</w:tr>
      <w:tr w:rsidR="00411F4C" w:rsidRPr="00CE6EF7" w:rsidTr="00411F4C">
        <w:tc>
          <w:tcPr>
            <w:tcW w:w="2964" w:type="dxa"/>
          </w:tcPr>
          <w:p w:rsidR="00411F4C" w:rsidRPr="00CE6EF7" w:rsidRDefault="00411F4C" w:rsidP="005A2A77">
            <w:pPr>
              <w:pStyle w:val="Content"/>
              <w:numPr>
                <w:ilvl w:val="0"/>
                <w:numId w:val="4"/>
              </w:numPr>
            </w:pPr>
            <w:r w:rsidRPr="00CE6EF7">
              <w:t xml:space="preserve"> </w:t>
            </w:r>
            <w:proofErr w:type="spellStart"/>
            <w:r w:rsidR="003E60EC">
              <w:t>s</w:t>
            </w:r>
            <w:r w:rsidRPr="00CE6EF7">
              <w:t>ocialshare</w:t>
            </w:r>
            <w:proofErr w:type="spellEnd"/>
          </w:p>
        </w:tc>
        <w:tc>
          <w:tcPr>
            <w:tcW w:w="1981" w:type="dxa"/>
          </w:tcPr>
          <w:p w:rsidR="00411F4C" w:rsidRPr="00CE6EF7" w:rsidRDefault="003E60EC" w:rsidP="00411F4C">
            <w:pPr>
              <w:pStyle w:val="Content"/>
              <w:jc w:val="center"/>
            </w:pPr>
            <w:r>
              <w:t>Y</w:t>
            </w:r>
          </w:p>
        </w:tc>
        <w:tc>
          <w:tcPr>
            <w:tcW w:w="2250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  <w:tc>
          <w:tcPr>
            <w:tcW w:w="2731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</w:tr>
      <w:tr w:rsidR="00411F4C" w:rsidRPr="00CE6EF7" w:rsidTr="00411F4C">
        <w:tc>
          <w:tcPr>
            <w:tcW w:w="2964" w:type="dxa"/>
          </w:tcPr>
          <w:p w:rsidR="00411F4C" w:rsidRPr="00CE6EF7" w:rsidRDefault="00411F4C" w:rsidP="005A2A77">
            <w:pPr>
              <w:pStyle w:val="Content"/>
              <w:numPr>
                <w:ilvl w:val="0"/>
                <w:numId w:val="4"/>
              </w:numPr>
            </w:pPr>
            <w:r w:rsidRPr="00CE6EF7">
              <w:t xml:space="preserve"> </w:t>
            </w:r>
            <w:r w:rsidR="003E60EC">
              <w:t>t</w:t>
            </w:r>
            <w:r w:rsidRPr="00CE6EF7">
              <w:t>able</w:t>
            </w:r>
          </w:p>
        </w:tc>
        <w:tc>
          <w:tcPr>
            <w:tcW w:w="1981" w:type="dxa"/>
          </w:tcPr>
          <w:p w:rsidR="00411F4C" w:rsidRPr="00CE6EF7" w:rsidRDefault="003E60EC" w:rsidP="00411F4C">
            <w:pPr>
              <w:pStyle w:val="Content"/>
              <w:jc w:val="center"/>
            </w:pPr>
            <w:r>
              <w:t>Y</w:t>
            </w:r>
          </w:p>
        </w:tc>
        <w:tc>
          <w:tcPr>
            <w:tcW w:w="2250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  <w:tc>
          <w:tcPr>
            <w:tcW w:w="2731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</w:tr>
      <w:tr w:rsidR="00411F4C" w:rsidRPr="00CE6EF7" w:rsidTr="00411F4C">
        <w:tc>
          <w:tcPr>
            <w:tcW w:w="2964" w:type="dxa"/>
          </w:tcPr>
          <w:p w:rsidR="00411F4C" w:rsidRPr="00CE6EF7" w:rsidRDefault="00411F4C" w:rsidP="005A2A77">
            <w:pPr>
              <w:pStyle w:val="Content"/>
              <w:numPr>
                <w:ilvl w:val="0"/>
                <w:numId w:val="4"/>
              </w:numPr>
            </w:pPr>
            <w:r w:rsidRPr="00CE6EF7">
              <w:t xml:space="preserve"> </w:t>
            </w:r>
            <w:r w:rsidR="003E60EC">
              <w:t>t</w:t>
            </w:r>
            <w:r w:rsidRPr="00CE6EF7">
              <w:t>abs</w:t>
            </w:r>
          </w:p>
        </w:tc>
        <w:tc>
          <w:tcPr>
            <w:tcW w:w="1981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  <w:tc>
          <w:tcPr>
            <w:tcW w:w="2250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  <w:tc>
          <w:tcPr>
            <w:tcW w:w="2731" w:type="dxa"/>
          </w:tcPr>
          <w:p w:rsidR="00411F4C" w:rsidRPr="00CE6EF7" w:rsidRDefault="003E60EC" w:rsidP="00411F4C">
            <w:pPr>
              <w:pStyle w:val="Content"/>
              <w:jc w:val="center"/>
            </w:pPr>
            <w:r>
              <w:t>Y</w:t>
            </w:r>
          </w:p>
        </w:tc>
      </w:tr>
      <w:tr w:rsidR="00411F4C" w:rsidRPr="00CE6EF7" w:rsidTr="00411F4C">
        <w:tc>
          <w:tcPr>
            <w:tcW w:w="2964" w:type="dxa"/>
          </w:tcPr>
          <w:p w:rsidR="00411F4C" w:rsidRPr="00CE6EF7" w:rsidRDefault="00411F4C" w:rsidP="005A2A77">
            <w:pPr>
              <w:pStyle w:val="Content"/>
              <w:numPr>
                <w:ilvl w:val="0"/>
                <w:numId w:val="4"/>
              </w:numPr>
            </w:pPr>
            <w:r w:rsidRPr="00CE6EF7">
              <w:t xml:space="preserve"> teaser </w:t>
            </w:r>
          </w:p>
        </w:tc>
        <w:tc>
          <w:tcPr>
            <w:tcW w:w="1981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  <w:tc>
          <w:tcPr>
            <w:tcW w:w="2250" w:type="dxa"/>
          </w:tcPr>
          <w:p w:rsidR="00411F4C" w:rsidRPr="00CE6EF7" w:rsidRDefault="003E60EC" w:rsidP="00411F4C">
            <w:pPr>
              <w:pStyle w:val="Content"/>
              <w:jc w:val="center"/>
            </w:pPr>
            <w:r>
              <w:t>Y</w:t>
            </w:r>
          </w:p>
        </w:tc>
        <w:tc>
          <w:tcPr>
            <w:tcW w:w="2731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</w:tr>
      <w:tr w:rsidR="00411F4C" w:rsidRPr="00CE6EF7" w:rsidTr="00411F4C">
        <w:tc>
          <w:tcPr>
            <w:tcW w:w="2964" w:type="dxa"/>
          </w:tcPr>
          <w:p w:rsidR="00411F4C" w:rsidRPr="00CE6EF7" w:rsidRDefault="00411F4C" w:rsidP="005A2A77">
            <w:pPr>
              <w:pStyle w:val="Content"/>
              <w:numPr>
                <w:ilvl w:val="0"/>
                <w:numId w:val="4"/>
              </w:numPr>
            </w:pPr>
            <w:r w:rsidRPr="00CE6EF7">
              <w:t xml:space="preserve"> text </w:t>
            </w:r>
          </w:p>
        </w:tc>
        <w:tc>
          <w:tcPr>
            <w:tcW w:w="1981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  <w:tc>
          <w:tcPr>
            <w:tcW w:w="2250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  <w:tc>
          <w:tcPr>
            <w:tcW w:w="2731" w:type="dxa"/>
          </w:tcPr>
          <w:p w:rsidR="00411F4C" w:rsidRPr="00CE6EF7" w:rsidRDefault="003E60EC" w:rsidP="00411F4C">
            <w:pPr>
              <w:pStyle w:val="Content"/>
              <w:jc w:val="center"/>
            </w:pPr>
            <w:r>
              <w:t>Y</w:t>
            </w:r>
          </w:p>
        </w:tc>
      </w:tr>
      <w:tr w:rsidR="00411F4C" w:rsidRPr="00CE6EF7" w:rsidTr="00411F4C">
        <w:tc>
          <w:tcPr>
            <w:tcW w:w="2964" w:type="dxa"/>
          </w:tcPr>
          <w:p w:rsidR="00411F4C" w:rsidRPr="00CE6EF7" w:rsidRDefault="00411F4C" w:rsidP="005A2A77">
            <w:pPr>
              <w:pStyle w:val="Content"/>
              <w:numPr>
                <w:ilvl w:val="0"/>
                <w:numId w:val="4"/>
              </w:numPr>
            </w:pPr>
            <w:r w:rsidRPr="00CE6EF7">
              <w:t xml:space="preserve"> title</w:t>
            </w:r>
          </w:p>
        </w:tc>
        <w:tc>
          <w:tcPr>
            <w:tcW w:w="1981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  <w:tc>
          <w:tcPr>
            <w:tcW w:w="2250" w:type="dxa"/>
          </w:tcPr>
          <w:p w:rsidR="00411F4C" w:rsidRPr="00CE6EF7" w:rsidRDefault="003E60EC" w:rsidP="00411F4C">
            <w:pPr>
              <w:pStyle w:val="Content"/>
              <w:jc w:val="center"/>
            </w:pPr>
            <w:r>
              <w:t>Y</w:t>
            </w:r>
          </w:p>
        </w:tc>
        <w:tc>
          <w:tcPr>
            <w:tcW w:w="2731" w:type="dxa"/>
          </w:tcPr>
          <w:p w:rsidR="00411F4C" w:rsidRPr="00CE6EF7" w:rsidRDefault="00411F4C" w:rsidP="00411F4C">
            <w:pPr>
              <w:pStyle w:val="Content"/>
              <w:jc w:val="center"/>
            </w:pPr>
          </w:p>
        </w:tc>
      </w:tr>
    </w:tbl>
    <w:p w:rsidR="0087605E" w:rsidRDefault="0087605E" w:rsidP="00DF027C"/>
    <w:p w:rsidR="001A3A14" w:rsidRDefault="001A3A14" w:rsidP="00DF027C"/>
    <w:p w:rsidR="001A3A14" w:rsidRDefault="001A3A14" w:rsidP="00DF027C"/>
    <w:p w:rsidR="001A3A14" w:rsidRDefault="001A3A14" w:rsidP="00DF027C">
      <w:r w:rsidRPr="001A3A14">
        <w:lastRenderedPageBreak/>
        <w:t>/apps/capital-group/components/form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1"/>
        <w:gridCol w:w="2481"/>
        <w:gridCol w:w="2482"/>
        <w:gridCol w:w="2482"/>
      </w:tblGrid>
      <w:tr w:rsidR="001A3A14" w:rsidTr="001A3A14">
        <w:tc>
          <w:tcPr>
            <w:tcW w:w="2481" w:type="dxa"/>
          </w:tcPr>
          <w:p w:rsidR="001A3A14" w:rsidRDefault="001A3A14" w:rsidP="00DF027C">
            <w:r>
              <w:t>Component</w:t>
            </w:r>
          </w:p>
        </w:tc>
        <w:tc>
          <w:tcPr>
            <w:tcW w:w="2481" w:type="dxa"/>
          </w:tcPr>
          <w:p w:rsidR="001A3A14" w:rsidRDefault="001A3A14" w:rsidP="00DF027C">
            <w:r>
              <w:t>Custom</w:t>
            </w:r>
          </w:p>
        </w:tc>
        <w:tc>
          <w:tcPr>
            <w:tcW w:w="2482" w:type="dxa"/>
          </w:tcPr>
          <w:p w:rsidR="001A3A14" w:rsidRDefault="001A3A14" w:rsidP="00DF027C">
            <w:r>
              <w:t>Direct Extension</w:t>
            </w:r>
          </w:p>
        </w:tc>
        <w:tc>
          <w:tcPr>
            <w:tcW w:w="2482" w:type="dxa"/>
          </w:tcPr>
          <w:p w:rsidR="001A3A14" w:rsidRDefault="001A3A14" w:rsidP="00DF027C">
            <w:r>
              <w:t>Custom Extension</w:t>
            </w:r>
          </w:p>
        </w:tc>
      </w:tr>
      <w:tr w:rsidR="001A3A14" w:rsidTr="001A3A14">
        <w:tc>
          <w:tcPr>
            <w:tcW w:w="2481" w:type="dxa"/>
          </w:tcPr>
          <w:p w:rsidR="001A3A14" w:rsidRDefault="00FD76D4" w:rsidP="00FD76D4">
            <w:pPr>
              <w:pStyle w:val="Content"/>
            </w:pPr>
            <w:r>
              <w:t>30.</w:t>
            </w:r>
            <w:r w:rsidRPr="00FD76D4">
              <w:t>button</w:t>
            </w:r>
          </w:p>
        </w:tc>
        <w:tc>
          <w:tcPr>
            <w:tcW w:w="2481" w:type="dxa"/>
          </w:tcPr>
          <w:p w:rsidR="001A3A14" w:rsidRDefault="001A3A14" w:rsidP="00B24523">
            <w:pPr>
              <w:pStyle w:val="Content"/>
              <w:jc w:val="center"/>
            </w:pPr>
          </w:p>
        </w:tc>
        <w:tc>
          <w:tcPr>
            <w:tcW w:w="2482" w:type="dxa"/>
          </w:tcPr>
          <w:p w:rsidR="001A3A14" w:rsidRDefault="001A3A14" w:rsidP="00B24523">
            <w:pPr>
              <w:pStyle w:val="Content"/>
              <w:jc w:val="center"/>
            </w:pPr>
          </w:p>
        </w:tc>
        <w:tc>
          <w:tcPr>
            <w:tcW w:w="2482" w:type="dxa"/>
          </w:tcPr>
          <w:p w:rsidR="001A3A14" w:rsidRDefault="00B24523" w:rsidP="00B24523">
            <w:pPr>
              <w:pStyle w:val="Content"/>
              <w:jc w:val="center"/>
            </w:pPr>
            <w:r>
              <w:t>Y</w:t>
            </w:r>
          </w:p>
        </w:tc>
      </w:tr>
      <w:tr w:rsidR="001A3A14" w:rsidTr="001A3A14">
        <w:tc>
          <w:tcPr>
            <w:tcW w:w="2481" w:type="dxa"/>
          </w:tcPr>
          <w:p w:rsidR="001A3A14" w:rsidRDefault="00FD76D4" w:rsidP="00FD76D4">
            <w:pPr>
              <w:pStyle w:val="Content"/>
            </w:pPr>
            <w:r>
              <w:t>31.</w:t>
            </w:r>
            <w:r w:rsidRPr="00FD76D4">
              <w:t>container</w:t>
            </w:r>
          </w:p>
        </w:tc>
        <w:tc>
          <w:tcPr>
            <w:tcW w:w="2481" w:type="dxa"/>
          </w:tcPr>
          <w:p w:rsidR="001A3A14" w:rsidRDefault="001A3A14" w:rsidP="00B24523">
            <w:pPr>
              <w:pStyle w:val="Content"/>
              <w:jc w:val="center"/>
            </w:pPr>
          </w:p>
        </w:tc>
        <w:tc>
          <w:tcPr>
            <w:tcW w:w="2482" w:type="dxa"/>
          </w:tcPr>
          <w:p w:rsidR="001A3A14" w:rsidRDefault="00B24523" w:rsidP="00B24523">
            <w:pPr>
              <w:pStyle w:val="Content"/>
              <w:jc w:val="center"/>
            </w:pPr>
            <w:r>
              <w:t>Y</w:t>
            </w:r>
          </w:p>
        </w:tc>
        <w:tc>
          <w:tcPr>
            <w:tcW w:w="2482" w:type="dxa"/>
          </w:tcPr>
          <w:p w:rsidR="001A3A14" w:rsidRDefault="001A3A14" w:rsidP="00B24523">
            <w:pPr>
              <w:pStyle w:val="Content"/>
              <w:jc w:val="center"/>
            </w:pPr>
          </w:p>
        </w:tc>
      </w:tr>
      <w:tr w:rsidR="001A3A14" w:rsidTr="001A3A14">
        <w:tc>
          <w:tcPr>
            <w:tcW w:w="2481" w:type="dxa"/>
          </w:tcPr>
          <w:p w:rsidR="001A3A14" w:rsidRDefault="00FD76D4" w:rsidP="00FD76D4">
            <w:pPr>
              <w:pStyle w:val="Content"/>
            </w:pPr>
            <w:r>
              <w:t xml:space="preserve">32. </w:t>
            </w:r>
            <w:proofErr w:type="spellStart"/>
            <w:r w:rsidRPr="00FD76D4">
              <w:t>FormContainer</w:t>
            </w:r>
            <w:proofErr w:type="spellEnd"/>
          </w:p>
        </w:tc>
        <w:tc>
          <w:tcPr>
            <w:tcW w:w="2481" w:type="dxa"/>
          </w:tcPr>
          <w:p w:rsidR="001A3A14" w:rsidRDefault="001A3A14" w:rsidP="00B24523">
            <w:pPr>
              <w:pStyle w:val="Content"/>
              <w:jc w:val="center"/>
            </w:pPr>
          </w:p>
        </w:tc>
        <w:tc>
          <w:tcPr>
            <w:tcW w:w="2482" w:type="dxa"/>
          </w:tcPr>
          <w:p w:rsidR="001A3A14" w:rsidRDefault="001A3A14" w:rsidP="00B24523">
            <w:pPr>
              <w:pStyle w:val="Content"/>
              <w:jc w:val="center"/>
            </w:pPr>
          </w:p>
        </w:tc>
        <w:tc>
          <w:tcPr>
            <w:tcW w:w="2482" w:type="dxa"/>
          </w:tcPr>
          <w:p w:rsidR="001A3A14" w:rsidRDefault="00B24523" w:rsidP="00B24523">
            <w:pPr>
              <w:pStyle w:val="Content"/>
              <w:jc w:val="center"/>
            </w:pPr>
            <w:r>
              <w:t>Y</w:t>
            </w:r>
          </w:p>
        </w:tc>
      </w:tr>
      <w:tr w:rsidR="001A3A14" w:rsidTr="001A3A14">
        <w:tc>
          <w:tcPr>
            <w:tcW w:w="2481" w:type="dxa"/>
          </w:tcPr>
          <w:p w:rsidR="001A3A14" w:rsidRDefault="00FD76D4" w:rsidP="00FD76D4">
            <w:pPr>
              <w:pStyle w:val="Content"/>
            </w:pPr>
            <w:r>
              <w:t xml:space="preserve">33. </w:t>
            </w:r>
            <w:r w:rsidRPr="00FD76D4">
              <w:t>hidden</w:t>
            </w:r>
          </w:p>
        </w:tc>
        <w:tc>
          <w:tcPr>
            <w:tcW w:w="2481" w:type="dxa"/>
          </w:tcPr>
          <w:p w:rsidR="001A3A14" w:rsidRDefault="001A3A14" w:rsidP="00B24523">
            <w:pPr>
              <w:pStyle w:val="Content"/>
              <w:jc w:val="center"/>
            </w:pPr>
          </w:p>
        </w:tc>
        <w:tc>
          <w:tcPr>
            <w:tcW w:w="2482" w:type="dxa"/>
          </w:tcPr>
          <w:p w:rsidR="001A3A14" w:rsidRDefault="00B24523" w:rsidP="00B24523">
            <w:pPr>
              <w:pStyle w:val="Content"/>
              <w:jc w:val="center"/>
            </w:pPr>
            <w:r>
              <w:t>Y</w:t>
            </w:r>
          </w:p>
        </w:tc>
        <w:tc>
          <w:tcPr>
            <w:tcW w:w="2482" w:type="dxa"/>
          </w:tcPr>
          <w:p w:rsidR="001A3A14" w:rsidRDefault="001A3A14" w:rsidP="00B24523">
            <w:pPr>
              <w:pStyle w:val="Content"/>
              <w:jc w:val="center"/>
            </w:pPr>
          </w:p>
        </w:tc>
      </w:tr>
      <w:tr w:rsidR="00FD76D4" w:rsidTr="001A3A14">
        <w:tc>
          <w:tcPr>
            <w:tcW w:w="2481" w:type="dxa"/>
          </w:tcPr>
          <w:p w:rsidR="00FD76D4" w:rsidRDefault="00FD76D4" w:rsidP="00FD76D4">
            <w:pPr>
              <w:pStyle w:val="Content"/>
            </w:pPr>
            <w:r>
              <w:t>34.options</w:t>
            </w:r>
          </w:p>
        </w:tc>
        <w:tc>
          <w:tcPr>
            <w:tcW w:w="2481" w:type="dxa"/>
          </w:tcPr>
          <w:p w:rsidR="00FD76D4" w:rsidRDefault="00FD76D4" w:rsidP="00B24523">
            <w:pPr>
              <w:pStyle w:val="Content"/>
              <w:jc w:val="center"/>
            </w:pPr>
          </w:p>
        </w:tc>
        <w:tc>
          <w:tcPr>
            <w:tcW w:w="2482" w:type="dxa"/>
          </w:tcPr>
          <w:p w:rsidR="00FD76D4" w:rsidRDefault="00FD76D4" w:rsidP="00B24523">
            <w:pPr>
              <w:pStyle w:val="Content"/>
              <w:jc w:val="center"/>
            </w:pPr>
          </w:p>
        </w:tc>
        <w:tc>
          <w:tcPr>
            <w:tcW w:w="2482" w:type="dxa"/>
          </w:tcPr>
          <w:p w:rsidR="00FD76D4" w:rsidRDefault="00B24523" w:rsidP="00B24523">
            <w:pPr>
              <w:pStyle w:val="Content"/>
              <w:jc w:val="center"/>
            </w:pPr>
            <w:r>
              <w:t>Y</w:t>
            </w:r>
          </w:p>
        </w:tc>
      </w:tr>
      <w:tr w:rsidR="00FD76D4" w:rsidTr="001A3A14">
        <w:tc>
          <w:tcPr>
            <w:tcW w:w="2481" w:type="dxa"/>
          </w:tcPr>
          <w:p w:rsidR="00FD76D4" w:rsidRDefault="00FD76D4" w:rsidP="00FD76D4">
            <w:pPr>
              <w:pStyle w:val="Content"/>
            </w:pPr>
            <w:r>
              <w:t>35.text</w:t>
            </w:r>
          </w:p>
        </w:tc>
        <w:tc>
          <w:tcPr>
            <w:tcW w:w="2481" w:type="dxa"/>
          </w:tcPr>
          <w:p w:rsidR="00FD76D4" w:rsidRDefault="00FD76D4" w:rsidP="00B24523">
            <w:pPr>
              <w:pStyle w:val="Content"/>
              <w:jc w:val="center"/>
            </w:pPr>
          </w:p>
        </w:tc>
        <w:tc>
          <w:tcPr>
            <w:tcW w:w="2482" w:type="dxa"/>
          </w:tcPr>
          <w:p w:rsidR="00FD76D4" w:rsidRDefault="00B24523" w:rsidP="00B24523">
            <w:pPr>
              <w:pStyle w:val="Content"/>
              <w:jc w:val="center"/>
            </w:pPr>
            <w:r>
              <w:t>Y</w:t>
            </w:r>
          </w:p>
        </w:tc>
        <w:tc>
          <w:tcPr>
            <w:tcW w:w="2482" w:type="dxa"/>
          </w:tcPr>
          <w:p w:rsidR="00FD76D4" w:rsidRDefault="00FD76D4" w:rsidP="00B24523">
            <w:pPr>
              <w:pStyle w:val="Content"/>
              <w:jc w:val="center"/>
            </w:pPr>
          </w:p>
        </w:tc>
      </w:tr>
    </w:tbl>
    <w:p w:rsidR="001A3A14" w:rsidRDefault="001A3A14" w:rsidP="00DF027C"/>
    <w:p w:rsidR="0037731A" w:rsidRDefault="0037731A" w:rsidP="00DF027C"/>
    <w:p w:rsidR="0037731A" w:rsidRDefault="0037731A" w:rsidP="00DF027C"/>
    <w:p w:rsidR="0034369B" w:rsidRDefault="0034369B" w:rsidP="0034369B">
      <w:pPr>
        <w:pStyle w:val="ListParagraph"/>
        <w:numPr>
          <w:ilvl w:val="1"/>
          <w:numId w:val="6"/>
        </w:numPr>
      </w:pPr>
      <w:r>
        <w:t>Dialog</w:t>
      </w:r>
    </w:p>
    <w:p w:rsidR="0034369B" w:rsidRDefault="0034369B" w:rsidP="0034369B">
      <w:pPr>
        <w:pStyle w:val="ListParagraph"/>
        <w:numPr>
          <w:ilvl w:val="1"/>
          <w:numId w:val="6"/>
        </w:numPr>
      </w:pPr>
      <w:r>
        <w:t>Style options</w:t>
      </w:r>
    </w:p>
    <w:p w:rsidR="0034369B" w:rsidRDefault="0034369B" w:rsidP="0034369B">
      <w:pPr>
        <w:pStyle w:val="ListParagraph"/>
        <w:numPr>
          <w:ilvl w:val="1"/>
          <w:numId w:val="6"/>
        </w:numPr>
      </w:pPr>
      <w:r>
        <w:t>Desktop view</w:t>
      </w:r>
    </w:p>
    <w:p w:rsidR="0037731A" w:rsidRDefault="0034369B" w:rsidP="0034369B">
      <w:pPr>
        <w:pStyle w:val="ListParagraph"/>
        <w:numPr>
          <w:ilvl w:val="1"/>
          <w:numId w:val="6"/>
        </w:numPr>
      </w:pPr>
      <w:r>
        <w:t>Mobile view</w:t>
      </w:r>
    </w:p>
    <w:p w:rsidR="0037731A" w:rsidRDefault="0037731A" w:rsidP="00DF027C"/>
    <w:p w:rsidR="0037731A" w:rsidRDefault="0037731A" w:rsidP="00DF027C"/>
    <w:p w:rsidR="0037731A" w:rsidRDefault="0037731A" w:rsidP="00DF027C"/>
    <w:p w:rsidR="0037731A" w:rsidRDefault="0037731A" w:rsidP="00DF027C"/>
    <w:p w:rsidR="0037731A" w:rsidRDefault="0037731A" w:rsidP="00DF027C"/>
    <w:p w:rsidR="0037731A" w:rsidRDefault="0037731A" w:rsidP="00DF027C"/>
    <w:p w:rsidR="0037731A" w:rsidRDefault="0037731A" w:rsidP="00DF027C"/>
    <w:p w:rsidR="0037731A" w:rsidRDefault="0037731A" w:rsidP="00DF027C"/>
    <w:p w:rsidR="0037731A" w:rsidRDefault="0037731A" w:rsidP="00DF027C"/>
    <w:p w:rsidR="0037731A" w:rsidRDefault="0037731A" w:rsidP="00DF027C"/>
    <w:p w:rsidR="0037731A" w:rsidRDefault="0037731A" w:rsidP="00DF027C"/>
    <w:p w:rsidR="0037731A" w:rsidRDefault="0037731A" w:rsidP="00DF027C"/>
    <w:p w:rsidR="0037731A" w:rsidRDefault="0037731A" w:rsidP="00DF027C"/>
    <w:p w:rsidR="0037731A" w:rsidRDefault="0037731A" w:rsidP="00DF027C"/>
    <w:p w:rsidR="0037731A" w:rsidRDefault="0037731A" w:rsidP="00DF027C"/>
    <w:p w:rsidR="0037731A" w:rsidRDefault="0037731A" w:rsidP="00DF027C"/>
    <w:p w:rsidR="0037731A" w:rsidRDefault="0037731A" w:rsidP="00DF027C"/>
    <w:p w:rsidR="0037731A" w:rsidRDefault="0037731A" w:rsidP="00DF027C"/>
    <w:p w:rsidR="0037731A" w:rsidRDefault="0037731A" w:rsidP="00DF027C"/>
    <w:p w:rsidR="0037731A" w:rsidRDefault="0037731A" w:rsidP="00DC2C58">
      <w:pPr>
        <w:pStyle w:val="ListParagraph"/>
        <w:numPr>
          <w:ilvl w:val="0"/>
          <w:numId w:val="6"/>
        </w:numPr>
      </w:pPr>
      <w:bookmarkStart w:id="0" w:name="_GoBack"/>
      <w:bookmarkEnd w:id="0"/>
      <w:r>
        <w:lastRenderedPageBreak/>
        <w:t>Adchoices</w:t>
      </w:r>
    </w:p>
    <w:p w:rsidR="0037731A" w:rsidRDefault="0037731A" w:rsidP="0037731A">
      <w:pPr>
        <w:pStyle w:val="ListParagraph"/>
        <w:numPr>
          <w:ilvl w:val="0"/>
          <w:numId w:val="6"/>
        </w:numPr>
      </w:pPr>
      <w:proofErr w:type="spellStart"/>
      <w:r>
        <w:t>Articlelist</w:t>
      </w:r>
      <w:proofErr w:type="spellEnd"/>
    </w:p>
    <w:p w:rsidR="00A9723B" w:rsidRDefault="00A9723B" w:rsidP="00A9723B">
      <w:pPr>
        <w:pStyle w:val="ListParagraph"/>
        <w:numPr>
          <w:ilvl w:val="1"/>
          <w:numId w:val="6"/>
        </w:numPr>
      </w:pPr>
      <w:r>
        <w:t>Dialog</w:t>
      </w:r>
    </w:p>
    <w:p w:rsidR="00627FDC" w:rsidRDefault="00627FDC" w:rsidP="00627FDC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237817DB" wp14:editId="57F8F159">
            <wp:extent cx="3108960" cy="2970033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7774" cy="297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2C1D" w:rsidRPr="00B82C1D">
        <w:rPr>
          <w:noProof/>
        </w:rPr>
        <w:t xml:space="preserve"> </w:t>
      </w:r>
      <w:r w:rsidR="00B82C1D">
        <w:rPr>
          <w:noProof/>
        </w:rPr>
        <w:drawing>
          <wp:inline distT="0" distB="0" distL="0" distR="0" wp14:anchorId="6171FE4F" wp14:editId="5BA8E8D2">
            <wp:extent cx="2658745" cy="282702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3202" cy="283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1D" w:rsidRDefault="00B82C1D" w:rsidP="00627FDC">
      <w:pPr>
        <w:ind w:left="720"/>
      </w:pPr>
      <w:r>
        <w:rPr>
          <w:noProof/>
        </w:rPr>
        <w:drawing>
          <wp:inline distT="0" distB="0" distL="0" distR="0" wp14:anchorId="0370CD12" wp14:editId="431226B2">
            <wp:extent cx="2979420" cy="2855278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8654" cy="286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23B" w:rsidRDefault="00627FDC" w:rsidP="00A9723B">
      <w:pPr>
        <w:pStyle w:val="ListParagraph"/>
        <w:numPr>
          <w:ilvl w:val="1"/>
          <w:numId w:val="6"/>
        </w:numPr>
      </w:pPr>
      <w:r>
        <w:t>Style options</w:t>
      </w:r>
    </w:p>
    <w:p w:rsidR="00B82C1D" w:rsidRDefault="00B82C1D" w:rsidP="00B82C1D">
      <w:pPr>
        <w:ind w:left="1080"/>
      </w:pPr>
      <w:r>
        <w:rPr>
          <w:noProof/>
        </w:rPr>
        <w:drawing>
          <wp:inline distT="0" distB="0" distL="0" distR="0" wp14:anchorId="726EAD8F" wp14:editId="3FF582C5">
            <wp:extent cx="1599366" cy="1516380"/>
            <wp:effectExtent l="0" t="0" r="127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5065" cy="152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FDC" w:rsidRDefault="00627FDC" w:rsidP="00A9723B">
      <w:pPr>
        <w:pStyle w:val="ListParagraph"/>
        <w:numPr>
          <w:ilvl w:val="1"/>
          <w:numId w:val="6"/>
        </w:numPr>
      </w:pPr>
      <w:r>
        <w:lastRenderedPageBreak/>
        <w:t>Desktop view</w:t>
      </w:r>
    </w:p>
    <w:p w:rsidR="00B82C1D" w:rsidRDefault="00B82C1D" w:rsidP="00B82C1D">
      <w:pPr>
        <w:ind w:left="1080"/>
      </w:pPr>
      <w:r>
        <w:rPr>
          <w:noProof/>
        </w:rPr>
        <w:drawing>
          <wp:inline distT="0" distB="0" distL="0" distR="0" wp14:anchorId="6EF8F894" wp14:editId="2B38B649">
            <wp:extent cx="6103046" cy="16154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7689" cy="161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1D" w:rsidRDefault="00B82C1D" w:rsidP="00B82C1D">
      <w:pPr>
        <w:ind w:left="1080"/>
      </w:pPr>
    </w:p>
    <w:p w:rsidR="00B82C1D" w:rsidRDefault="00B82C1D" w:rsidP="00B82C1D">
      <w:pPr>
        <w:ind w:left="1080"/>
      </w:pPr>
      <w:r>
        <w:t>Displays image (/root/image), title, description and date</w:t>
      </w:r>
    </w:p>
    <w:p w:rsidR="00627FDC" w:rsidRDefault="00627FDC" w:rsidP="00A9723B">
      <w:pPr>
        <w:pStyle w:val="ListParagraph"/>
        <w:numPr>
          <w:ilvl w:val="1"/>
          <w:numId w:val="6"/>
        </w:numPr>
      </w:pPr>
      <w:r>
        <w:t>Mobile view</w:t>
      </w:r>
    </w:p>
    <w:p w:rsidR="002672E0" w:rsidRDefault="002672E0" w:rsidP="002672E0">
      <w:pPr>
        <w:ind w:left="1080"/>
      </w:pPr>
      <w:r>
        <w:rPr>
          <w:noProof/>
        </w:rPr>
        <w:drawing>
          <wp:inline distT="0" distB="0" distL="0" distR="0" wp14:anchorId="2B407063" wp14:editId="2CCBF2FB">
            <wp:extent cx="2026920" cy="491763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1614" cy="492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31A" w:rsidRDefault="0037731A" w:rsidP="0037731A">
      <w:pPr>
        <w:pStyle w:val="ListParagraph"/>
        <w:numPr>
          <w:ilvl w:val="0"/>
          <w:numId w:val="6"/>
        </w:numPr>
      </w:pPr>
      <w:r>
        <w:t>Breadcrumb</w:t>
      </w:r>
    </w:p>
    <w:p w:rsidR="0037731A" w:rsidRDefault="0037731A" w:rsidP="0037731A">
      <w:pPr>
        <w:pStyle w:val="ListParagraph"/>
        <w:numPr>
          <w:ilvl w:val="0"/>
          <w:numId w:val="6"/>
        </w:numPr>
      </w:pPr>
      <w:r>
        <w:t>Briefcase</w:t>
      </w:r>
    </w:p>
    <w:p w:rsidR="0037731A" w:rsidRDefault="0037731A" w:rsidP="0037731A">
      <w:pPr>
        <w:pStyle w:val="ListParagraph"/>
        <w:numPr>
          <w:ilvl w:val="0"/>
          <w:numId w:val="6"/>
        </w:numPr>
      </w:pPr>
      <w:r>
        <w:t>Card</w:t>
      </w:r>
    </w:p>
    <w:p w:rsidR="002672E0" w:rsidRDefault="002672E0" w:rsidP="002672E0">
      <w:pPr>
        <w:pStyle w:val="ListParagraph"/>
        <w:numPr>
          <w:ilvl w:val="1"/>
          <w:numId w:val="6"/>
        </w:numPr>
      </w:pPr>
      <w:r>
        <w:lastRenderedPageBreak/>
        <w:t>Dialog</w:t>
      </w:r>
    </w:p>
    <w:p w:rsidR="002672E0" w:rsidRDefault="002672E0" w:rsidP="002672E0">
      <w:pPr>
        <w:ind w:left="1080"/>
      </w:pPr>
      <w:r>
        <w:rPr>
          <w:noProof/>
        </w:rPr>
        <w:drawing>
          <wp:inline distT="0" distB="0" distL="0" distR="0" wp14:anchorId="23CA25CD" wp14:editId="6E425630">
            <wp:extent cx="3393915" cy="31394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6295" cy="316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2E0" w:rsidRDefault="002672E0" w:rsidP="002672E0">
      <w:pPr>
        <w:pStyle w:val="ListParagraph"/>
        <w:numPr>
          <w:ilvl w:val="1"/>
          <w:numId w:val="6"/>
        </w:numPr>
      </w:pPr>
      <w:r>
        <w:t>Style options</w:t>
      </w:r>
    </w:p>
    <w:p w:rsidR="002672E0" w:rsidRDefault="002672E0" w:rsidP="002672E0">
      <w:pPr>
        <w:ind w:left="1080"/>
      </w:pPr>
      <w:r>
        <w:rPr>
          <w:noProof/>
        </w:rPr>
        <w:drawing>
          <wp:inline distT="0" distB="0" distL="0" distR="0" wp14:anchorId="649F83D7" wp14:editId="2CF9DE5D">
            <wp:extent cx="2000250" cy="2914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561" w:rsidRPr="004C2561">
        <w:rPr>
          <w:noProof/>
        </w:rPr>
        <w:t xml:space="preserve"> </w:t>
      </w:r>
      <w:r w:rsidR="004C2561">
        <w:rPr>
          <w:noProof/>
        </w:rPr>
        <w:drawing>
          <wp:inline distT="0" distB="0" distL="0" distR="0" wp14:anchorId="724CB7FC" wp14:editId="7F07762D">
            <wp:extent cx="1962150" cy="29813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2E0" w:rsidRDefault="002672E0" w:rsidP="002672E0">
      <w:pPr>
        <w:pStyle w:val="ListParagraph"/>
        <w:numPr>
          <w:ilvl w:val="1"/>
          <w:numId w:val="6"/>
        </w:numPr>
      </w:pPr>
      <w:r>
        <w:t>Desktop view</w:t>
      </w:r>
    </w:p>
    <w:p w:rsidR="00E1494B" w:rsidRDefault="00E1494B" w:rsidP="00E1494B">
      <w:pPr>
        <w:ind w:left="1080"/>
      </w:pPr>
      <w:r>
        <w:rPr>
          <w:noProof/>
        </w:rPr>
        <w:drawing>
          <wp:inline distT="0" distB="0" distL="0" distR="0" wp14:anchorId="1D84D1B1" wp14:editId="63A199ED">
            <wp:extent cx="5821680" cy="590605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2051" cy="59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2E0" w:rsidRDefault="002672E0" w:rsidP="002672E0">
      <w:pPr>
        <w:pStyle w:val="ListParagraph"/>
        <w:numPr>
          <w:ilvl w:val="1"/>
          <w:numId w:val="6"/>
        </w:numPr>
      </w:pPr>
      <w:r>
        <w:t>Mobile view</w:t>
      </w:r>
    </w:p>
    <w:p w:rsidR="00E1494B" w:rsidRDefault="00E1494B" w:rsidP="00E1494B">
      <w:pPr>
        <w:ind w:left="1080"/>
      </w:pPr>
      <w:r>
        <w:rPr>
          <w:noProof/>
        </w:rPr>
        <w:drawing>
          <wp:inline distT="0" distB="0" distL="0" distR="0" wp14:anchorId="23A9B5CD" wp14:editId="33BC73B3">
            <wp:extent cx="1082040" cy="606525"/>
            <wp:effectExtent l="0" t="0" r="381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90778" cy="61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94B" w:rsidRDefault="00E1494B" w:rsidP="00E1494B">
      <w:pPr>
        <w:ind w:left="1080"/>
      </w:pPr>
      <w:r>
        <w:lastRenderedPageBreak/>
        <w:t>Card component displays title, description and image</w:t>
      </w:r>
      <w:r w:rsidR="00A05393">
        <w:t xml:space="preserve"> as background</w:t>
      </w:r>
      <w:r>
        <w:t xml:space="preserve"> from article page path that is authored</w:t>
      </w:r>
      <w:r w:rsidR="00A05393">
        <w:t>. In mobile view description is hidden.</w:t>
      </w:r>
    </w:p>
    <w:p w:rsidR="002672E0" w:rsidRDefault="002672E0" w:rsidP="002672E0">
      <w:pPr>
        <w:pStyle w:val="ListParagraph"/>
        <w:ind w:left="1440"/>
      </w:pPr>
    </w:p>
    <w:p w:rsidR="0037731A" w:rsidRDefault="0037731A" w:rsidP="0037731A">
      <w:pPr>
        <w:pStyle w:val="ListParagraph"/>
        <w:numPr>
          <w:ilvl w:val="0"/>
          <w:numId w:val="6"/>
        </w:numPr>
      </w:pPr>
      <w:r>
        <w:t>Carousel</w:t>
      </w:r>
    </w:p>
    <w:p w:rsidR="0034369B" w:rsidRDefault="0034369B" w:rsidP="0034369B">
      <w:pPr>
        <w:pStyle w:val="ListParagraph"/>
        <w:numPr>
          <w:ilvl w:val="1"/>
          <w:numId w:val="6"/>
        </w:numPr>
      </w:pPr>
      <w:r>
        <w:t>Dialog</w:t>
      </w:r>
    </w:p>
    <w:p w:rsidR="0034369B" w:rsidRDefault="0034369B" w:rsidP="0034369B">
      <w:pPr>
        <w:ind w:left="1080"/>
      </w:pPr>
      <w:r>
        <w:rPr>
          <w:noProof/>
        </w:rPr>
        <w:drawing>
          <wp:inline distT="0" distB="0" distL="0" distR="0" wp14:anchorId="121B2BE0" wp14:editId="6416E885">
            <wp:extent cx="2937967" cy="21564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8215" cy="216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69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E7AC29" wp14:editId="0A76B543">
            <wp:extent cx="2439232" cy="15468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1738" cy="154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9B" w:rsidRDefault="0034369B" w:rsidP="0034369B">
      <w:pPr>
        <w:pStyle w:val="ListParagraph"/>
        <w:numPr>
          <w:ilvl w:val="1"/>
          <w:numId w:val="6"/>
        </w:numPr>
      </w:pPr>
      <w:r>
        <w:t>Style options</w:t>
      </w:r>
    </w:p>
    <w:p w:rsidR="0034369B" w:rsidRDefault="0034369B" w:rsidP="0034369B">
      <w:pPr>
        <w:ind w:left="1080"/>
      </w:pPr>
      <w:r>
        <w:rPr>
          <w:noProof/>
        </w:rPr>
        <w:drawing>
          <wp:inline distT="0" distB="0" distL="0" distR="0" wp14:anchorId="5A8B1C85" wp14:editId="15A57B64">
            <wp:extent cx="1971675" cy="13716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9B" w:rsidRDefault="0034369B" w:rsidP="0034369B">
      <w:pPr>
        <w:pStyle w:val="ListParagraph"/>
        <w:numPr>
          <w:ilvl w:val="1"/>
          <w:numId w:val="6"/>
        </w:numPr>
      </w:pPr>
      <w:r>
        <w:t>Desktop view</w:t>
      </w:r>
    </w:p>
    <w:p w:rsidR="00673228" w:rsidRDefault="00673228" w:rsidP="00673228">
      <w:pPr>
        <w:ind w:left="1080"/>
      </w:pPr>
      <w:r>
        <w:rPr>
          <w:noProof/>
        </w:rPr>
        <w:drawing>
          <wp:inline distT="0" distB="0" distL="0" distR="0" wp14:anchorId="2FDD5249" wp14:editId="0BD77D56">
            <wp:extent cx="5913120" cy="173358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3503" cy="173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228" w:rsidRDefault="008B0CE6" w:rsidP="00673228">
      <w:pPr>
        <w:ind w:left="1080"/>
      </w:pPr>
      <w:r>
        <w:t>Even in desktop slider is of touch nature.</w:t>
      </w:r>
    </w:p>
    <w:p w:rsidR="0034369B" w:rsidRDefault="0034369B" w:rsidP="0034369B">
      <w:pPr>
        <w:pStyle w:val="ListParagraph"/>
        <w:numPr>
          <w:ilvl w:val="1"/>
          <w:numId w:val="6"/>
        </w:numPr>
      </w:pPr>
      <w:r>
        <w:t>Mobile view</w:t>
      </w:r>
    </w:p>
    <w:p w:rsidR="008B0CE6" w:rsidRDefault="008B0CE6" w:rsidP="008B0CE6">
      <w:pPr>
        <w:ind w:left="1080"/>
      </w:pPr>
      <w:r>
        <w:rPr>
          <w:noProof/>
        </w:rPr>
        <w:lastRenderedPageBreak/>
        <w:drawing>
          <wp:inline distT="0" distB="0" distL="0" distR="0" wp14:anchorId="5D332188" wp14:editId="72DF3E5D">
            <wp:extent cx="2072640" cy="2325189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79723" cy="233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31A" w:rsidRDefault="0037731A" w:rsidP="0037731A">
      <w:pPr>
        <w:pStyle w:val="ListParagraph"/>
        <w:numPr>
          <w:ilvl w:val="0"/>
          <w:numId w:val="6"/>
        </w:numPr>
      </w:pPr>
      <w:proofErr w:type="spellStart"/>
      <w:r>
        <w:t>Carousellist</w:t>
      </w:r>
      <w:proofErr w:type="spellEnd"/>
    </w:p>
    <w:p w:rsidR="004037E9" w:rsidRDefault="004037E9" w:rsidP="004037E9">
      <w:pPr>
        <w:pStyle w:val="ListParagraph"/>
        <w:numPr>
          <w:ilvl w:val="1"/>
          <w:numId w:val="6"/>
        </w:numPr>
      </w:pPr>
      <w:r>
        <w:t>Dialog</w:t>
      </w:r>
    </w:p>
    <w:p w:rsidR="004037E9" w:rsidRDefault="004037E9" w:rsidP="004037E9">
      <w:pPr>
        <w:ind w:left="1080"/>
        <w:rPr>
          <w:noProof/>
        </w:rPr>
      </w:pPr>
      <w:r>
        <w:rPr>
          <w:noProof/>
        </w:rPr>
        <w:drawing>
          <wp:inline distT="0" distB="0" distL="0" distR="0" wp14:anchorId="19582553" wp14:editId="2137F269">
            <wp:extent cx="2772335" cy="2606040"/>
            <wp:effectExtent l="0" t="0" r="9525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5212" cy="260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37E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FE3330" wp14:editId="03966FD2">
            <wp:extent cx="2674620" cy="234940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6288" cy="235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7E9" w:rsidRDefault="004037E9" w:rsidP="004037E9">
      <w:pPr>
        <w:ind w:left="1080"/>
      </w:pPr>
      <w:r>
        <w:rPr>
          <w:noProof/>
        </w:rPr>
        <w:drawing>
          <wp:inline distT="0" distB="0" distL="0" distR="0" wp14:anchorId="7A8D25A1" wp14:editId="5633698A">
            <wp:extent cx="3025140" cy="2438745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9846" cy="244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7E9" w:rsidRDefault="004037E9" w:rsidP="004037E9">
      <w:pPr>
        <w:pStyle w:val="ListParagraph"/>
        <w:numPr>
          <w:ilvl w:val="1"/>
          <w:numId w:val="6"/>
        </w:numPr>
      </w:pPr>
      <w:r>
        <w:t>Style options</w:t>
      </w:r>
    </w:p>
    <w:p w:rsidR="004037E9" w:rsidRDefault="004037E9" w:rsidP="004037E9">
      <w:pPr>
        <w:pStyle w:val="ListParagraph"/>
        <w:ind w:left="1440"/>
      </w:pPr>
      <w:r>
        <w:t>Couldn’t find any</w:t>
      </w:r>
    </w:p>
    <w:p w:rsidR="004037E9" w:rsidRDefault="004037E9" w:rsidP="004037E9">
      <w:pPr>
        <w:pStyle w:val="ListParagraph"/>
        <w:numPr>
          <w:ilvl w:val="1"/>
          <w:numId w:val="6"/>
        </w:numPr>
      </w:pPr>
      <w:r>
        <w:lastRenderedPageBreak/>
        <w:t>Desktop view</w:t>
      </w:r>
    </w:p>
    <w:p w:rsidR="006E3E31" w:rsidRDefault="006E3E31" w:rsidP="006E3E31">
      <w:pPr>
        <w:pStyle w:val="ListParagraph"/>
        <w:ind w:left="1440"/>
      </w:pPr>
      <w:r>
        <w:rPr>
          <w:noProof/>
        </w:rPr>
        <w:drawing>
          <wp:inline distT="0" distB="0" distL="0" distR="0" wp14:anchorId="3718854C" wp14:editId="23AD20BC">
            <wp:extent cx="5814060" cy="469876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1678" cy="47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7E9" w:rsidRDefault="004037E9" w:rsidP="004037E9">
      <w:pPr>
        <w:pStyle w:val="ListParagraph"/>
        <w:numPr>
          <w:ilvl w:val="1"/>
          <w:numId w:val="6"/>
        </w:numPr>
      </w:pPr>
      <w:r>
        <w:t>Mobile view</w:t>
      </w:r>
    </w:p>
    <w:p w:rsidR="004037E9" w:rsidRDefault="006E3E31" w:rsidP="004037E9">
      <w:pPr>
        <w:pStyle w:val="ListParagraph"/>
        <w:ind w:left="1440"/>
      </w:pPr>
      <w:r>
        <w:rPr>
          <w:noProof/>
        </w:rPr>
        <w:drawing>
          <wp:inline distT="0" distB="0" distL="0" distR="0" wp14:anchorId="7955ECEA" wp14:editId="675E6FF1">
            <wp:extent cx="4411980" cy="1195277"/>
            <wp:effectExtent l="0" t="0" r="762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5769" cy="119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31A" w:rsidRDefault="0037731A" w:rsidP="0037731A">
      <w:pPr>
        <w:pStyle w:val="ListParagraph"/>
        <w:numPr>
          <w:ilvl w:val="0"/>
          <w:numId w:val="6"/>
        </w:numPr>
      </w:pPr>
      <w:proofErr w:type="spellStart"/>
      <w:r>
        <w:t>Contactus</w:t>
      </w:r>
      <w:proofErr w:type="spellEnd"/>
    </w:p>
    <w:p w:rsidR="0037731A" w:rsidRDefault="0037731A" w:rsidP="0037731A">
      <w:pPr>
        <w:pStyle w:val="ListParagraph"/>
        <w:numPr>
          <w:ilvl w:val="0"/>
          <w:numId w:val="6"/>
        </w:numPr>
      </w:pPr>
      <w:proofErr w:type="spellStart"/>
      <w:r>
        <w:t>Contentfragment</w:t>
      </w:r>
      <w:proofErr w:type="spellEnd"/>
    </w:p>
    <w:p w:rsidR="0037731A" w:rsidRDefault="0037731A" w:rsidP="0037731A">
      <w:pPr>
        <w:pStyle w:val="ListParagraph"/>
        <w:numPr>
          <w:ilvl w:val="0"/>
          <w:numId w:val="6"/>
        </w:numPr>
      </w:pPr>
      <w:r>
        <w:t xml:space="preserve"> </w:t>
      </w:r>
      <w:proofErr w:type="spellStart"/>
      <w:r>
        <w:t>Contentfragmentlist</w:t>
      </w:r>
      <w:proofErr w:type="spellEnd"/>
    </w:p>
    <w:p w:rsidR="0037731A" w:rsidRDefault="0037731A" w:rsidP="0037731A">
      <w:pPr>
        <w:pStyle w:val="ListParagraph"/>
        <w:numPr>
          <w:ilvl w:val="0"/>
          <w:numId w:val="6"/>
        </w:numPr>
      </w:pPr>
      <w:r>
        <w:t xml:space="preserve"> Disclosure</w:t>
      </w:r>
    </w:p>
    <w:p w:rsidR="0037731A" w:rsidRDefault="0037731A" w:rsidP="0037731A">
      <w:pPr>
        <w:pStyle w:val="ListParagraph"/>
        <w:numPr>
          <w:ilvl w:val="0"/>
          <w:numId w:val="6"/>
        </w:numPr>
      </w:pPr>
      <w:r>
        <w:t xml:space="preserve"> </w:t>
      </w:r>
      <w:proofErr w:type="spellStart"/>
      <w:r>
        <w:t>Dropdownlink</w:t>
      </w:r>
      <w:proofErr w:type="spellEnd"/>
    </w:p>
    <w:p w:rsidR="00895485" w:rsidRDefault="00895485" w:rsidP="00895485"/>
    <w:p w:rsidR="00895485" w:rsidRDefault="00895485" w:rsidP="00895485"/>
    <w:p w:rsidR="00895485" w:rsidRDefault="00895485" w:rsidP="00895485"/>
    <w:p w:rsidR="00895485" w:rsidRDefault="00895485" w:rsidP="00895485"/>
    <w:p w:rsidR="00895485" w:rsidRDefault="00895485" w:rsidP="00895485"/>
    <w:p w:rsidR="00895485" w:rsidRDefault="00895485" w:rsidP="00895485"/>
    <w:p w:rsidR="00895485" w:rsidRDefault="00895485" w:rsidP="00895485"/>
    <w:p w:rsidR="00895485" w:rsidRDefault="00895485" w:rsidP="00895485"/>
    <w:p w:rsidR="00895485" w:rsidRDefault="00895485" w:rsidP="00895485"/>
    <w:p w:rsidR="00895485" w:rsidRDefault="00895485" w:rsidP="00895485"/>
    <w:p w:rsidR="00895485" w:rsidRDefault="00895485" w:rsidP="00895485"/>
    <w:p w:rsidR="00895485" w:rsidRDefault="00895485" w:rsidP="00895485"/>
    <w:p w:rsidR="00895485" w:rsidRDefault="00895485" w:rsidP="00895485"/>
    <w:p w:rsidR="00895485" w:rsidRDefault="00895485" w:rsidP="00895485"/>
    <w:p w:rsidR="00895485" w:rsidRDefault="00895485" w:rsidP="00895485"/>
    <w:p w:rsidR="00895485" w:rsidRDefault="00895485" w:rsidP="00895485"/>
    <w:p w:rsidR="00895485" w:rsidRDefault="00895485" w:rsidP="00895485"/>
    <w:p w:rsidR="00895485" w:rsidRDefault="00895485" w:rsidP="00895485"/>
    <w:p w:rsidR="00895485" w:rsidRDefault="00895485" w:rsidP="00895485"/>
    <w:p w:rsidR="00895485" w:rsidRDefault="00895485" w:rsidP="00895485"/>
    <w:p w:rsidR="00895485" w:rsidRDefault="00895485" w:rsidP="00895485"/>
    <w:p w:rsidR="0037731A" w:rsidRDefault="0037731A" w:rsidP="0037731A">
      <w:pPr>
        <w:pStyle w:val="ListParagraph"/>
        <w:numPr>
          <w:ilvl w:val="0"/>
          <w:numId w:val="6"/>
        </w:numPr>
      </w:pPr>
      <w:r>
        <w:t xml:space="preserve"> </w:t>
      </w:r>
      <w:proofErr w:type="spellStart"/>
      <w:r>
        <w:t>Heroimage</w:t>
      </w:r>
      <w:proofErr w:type="spellEnd"/>
    </w:p>
    <w:p w:rsidR="00A9723B" w:rsidRDefault="00A9723B" w:rsidP="00A9723B">
      <w:pPr>
        <w:pStyle w:val="ListParagraph"/>
        <w:numPr>
          <w:ilvl w:val="1"/>
          <w:numId w:val="6"/>
        </w:numPr>
      </w:pPr>
      <w:r>
        <w:t>Dialog</w:t>
      </w:r>
    </w:p>
    <w:p w:rsidR="0037731A" w:rsidRDefault="00895485" w:rsidP="0037731A">
      <w:pPr>
        <w:ind w:left="720"/>
      </w:pPr>
      <w:r>
        <w:rPr>
          <w:noProof/>
        </w:rPr>
        <w:drawing>
          <wp:inline distT="0" distB="0" distL="0" distR="0" wp14:anchorId="5F1AC3F2" wp14:editId="20DC0F6E">
            <wp:extent cx="2712720" cy="265839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0529" cy="268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E861DB" wp14:editId="79FEFBE0">
            <wp:extent cx="2689860" cy="25940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90651" cy="259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485" w:rsidRDefault="00895485" w:rsidP="0037731A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3BAC46A1" wp14:editId="062B19D6">
            <wp:extent cx="2758440" cy="2645726"/>
            <wp:effectExtent l="0" t="0" r="381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92586" cy="267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4F08" w:rsidRPr="00DB4F08">
        <w:rPr>
          <w:noProof/>
        </w:rPr>
        <w:t xml:space="preserve"> </w:t>
      </w:r>
      <w:r w:rsidR="00DB4F08">
        <w:rPr>
          <w:noProof/>
        </w:rPr>
        <w:drawing>
          <wp:inline distT="0" distB="0" distL="0" distR="0" wp14:anchorId="3EEC7167" wp14:editId="094400B3">
            <wp:extent cx="2773680" cy="2449302"/>
            <wp:effectExtent l="0" t="0" r="762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244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F08" w:rsidRDefault="00DB4F08" w:rsidP="0037731A">
      <w:pPr>
        <w:ind w:left="720"/>
      </w:pPr>
      <w:r>
        <w:rPr>
          <w:noProof/>
        </w:rPr>
        <w:lastRenderedPageBreak/>
        <w:drawing>
          <wp:inline distT="0" distB="0" distL="0" distR="0" wp14:anchorId="4E87F6D7" wp14:editId="7B8DF6AF">
            <wp:extent cx="2446020" cy="238545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4153" cy="23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23B" w:rsidRDefault="00A9723B" w:rsidP="00A9723B">
      <w:pPr>
        <w:pStyle w:val="ListParagraph"/>
        <w:numPr>
          <w:ilvl w:val="1"/>
          <w:numId w:val="6"/>
        </w:numPr>
      </w:pPr>
      <w:r>
        <w:t>Desktop view</w:t>
      </w:r>
    </w:p>
    <w:p w:rsidR="00591BB5" w:rsidRDefault="00B55DB1" w:rsidP="00B06796">
      <w:r>
        <w:rPr>
          <w:noProof/>
        </w:rPr>
        <w:drawing>
          <wp:inline distT="0" distB="0" distL="0" distR="0" wp14:anchorId="1AD6C920" wp14:editId="45D43467">
            <wp:extent cx="6309360" cy="2790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23B" w:rsidRDefault="00A9723B" w:rsidP="00A9723B">
      <w:pPr>
        <w:pStyle w:val="ListParagraph"/>
        <w:numPr>
          <w:ilvl w:val="1"/>
          <w:numId w:val="6"/>
        </w:numPr>
      </w:pPr>
      <w:r>
        <w:t>Different style options</w:t>
      </w:r>
    </w:p>
    <w:p w:rsidR="00B06796" w:rsidRDefault="00B06796" w:rsidP="00B0679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6F4198D" wp14:editId="6161EE8A">
            <wp:extent cx="1668343" cy="2567940"/>
            <wp:effectExtent l="0" t="0" r="825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76386" cy="258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7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94A612" wp14:editId="1C40478C">
            <wp:extent cx="1796840" cy="26822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5007" cy="269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B6A" w:rsidRPr="004B3B6A">
        <w:rPr>
          <w:noProof/>
        </w:rPr>
        <w:t xml:space="preserve"> </w:t>
      </w:r>
      <w:r w:rsidR="004B3B6A">
        <w:rPr>
          <w:noProof/>
        </w:rPr>
        <w:drawing>
          <wp:inline distT="0" distB="0" distL="0" distR="0" wp14:anchorId="52ABD3D2" wp14:editId="40D33AF9">
            <wp:extent cx="1859479" cy="27355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61715" cy="273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B6A" w:rsidRDefault="004B3B6A" w:rsidP="00B06796">
      <w:pPr>
        <w:rPr>
          <w:noProof/>
        </w:rPr>
      </w:pPr>
      <w:r>
        <w:rPr>
          <w:noProof/>
        </w:rPr>
        <w:drawing>
          <wp:inline distT="0" distB="0" distL="0" distR="0" wp14:anchorId="452602DC" wp14:editId="22D86A7A">
            <wp:extent cx="1584960" cy="23012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08738" cy="233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B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914614" wp14:editId="7A79A189">
            <wp:extent cx="1546860" cy="2316517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70087" cy="235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23B" w:rsidRDefault="00A9723B" w:rsidP="00A9723B">
      <w:pPr>
        <w:pStyle w:val="ListParagraph"/>
        <w:numPr>
          <w:ilvl w:val="1"/>
          <w:numId w:val="6"/>
        </w:numPr>
        <w:rPr>
          <w:noProof/>
        </w:rPr>
      </w:pPr>
      <w:r>
        <w:rPr>
          <w:noProof/>
        </w:rPr>
        <w:t>Mobile view</w:t>
      </w:r>
    </w:p>
    <w:p w:rsidR="00591BB5" w:rsidRDefault="00591BB5" w:rsidP="00B06796">
      <w:r>
        <w:rPr>
          <w:noProof/>
        </w:rPr>
        <w:lastRenderedPageBreak/>
        <w:drawing>
          <wp:inline distT="0" distB="0" distL="0" distR="0" wp14:anchorId="4DF037A7" wp14:editId="2B86AE52">
            <wp:extent cx="3512256" cy="5989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13933" cy="599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23B" w:rsidRDefault="00A9723B" w:rsidP="00B06796"/>
    <w:p w:rsidR="00591BB5" w:rsidRDefault="00591BB5" w:rsidP="00B06796"/>
    <w:p w:rsidR="00A9723B" w:rsidRDefault="00591BB5" w:rsidP="00B06796">
      <w:r>
        <w:t xml:space="preserve">Small screen image would be displayed if authored </w:t>
      </w:r>
      <w:r w:rsidR="00A9723B">
        <w:t>separately in small screen field.</w:t>
      </w:r>
    </w:p>
    <w:p w:rsidR="00A9723B" w:rsidRDefault="00A9723B" w:rsidP="00B06796">
      <w:r>
        <w:t>If width of the image matches the screen width then image is swapped in JS.</w:t>
      </w:r>
    </w:p>
    <w:p w:rsidR="00A9723B" w:rsidRDefault="00A9723B" w:rsidP="00B06796"/>
    <w:p w:rsidR="00591BB5" w:rsidRDefault="00A9723B" w:rsidP="00A9723B">
      <w:pPr>
        <w:pStyle w:val="ListParagraph"/>
        <w:numPr>
          <w:ilvl w:val="0"/>
          <w:numId w:val="6"/>
        </w:numPr>
      </w:pPr>
      <w:r>
        <w:t xml:space="preserve"> </w:t>
      </w:r>
      <w:r w:rsidR="00591BB5">
        <w:t xml:space="preserve"> </w:t>
      </w:r>
      <w:proofErr w:type="spellStart"/>
      <w:r w:rsidR="00FD5332">
        <w:t>Iframe</w:t>
      </w:r>
      <w:proofErr w:type="spellEnd"/>
    </w:p>
    <w:p w:rsidR="00FD5332" w:rsidRDefault="00FD5332" w:rsidP="00A9723B">
      <w:pPr>
        <w:pStyle w:val="ListParagraph"/>
        <w:numPr>
          <w:ilvl w:val="0"/>
          <w:numId w:val="6"/>
        </w:numPr>
      </w:pPr>
      <w:r>
        <w:t xml:space="preserve"> Image</w:t>
      </w:r>
    </w:p>
    <w:p w:rsidR="00FD5332" w:rsidRDefault="00FD5332" w:rsidP="00A9723B">
      <w:pPr>
        <w:pStyle w:val="ListParagraph"/>
        <w:numPr>
          <w:ilvl w:val="0"/>
          <w:numId w:val="6"/>
        </w:numPr>
      </w:pPr>
      <w:r>
        <w:t xml:space="preserve"> List</w:t>
      </w:r>
    </w:p>
    <w:p w:rsidR="00FD5332" w:rsidRDefault="00FD5332" w:rsidP="00A9723B">
      <w:pPr>
        <w:pStyle w:val="ListParagraph"/>
        <w:numPr>
          <w:ilvl w:val="0"/>
          <w:numId w:val="6"/>
        </w:numPr>
      </w:pPr>
      <w:r>
        <w:t xml:space="preserve"> </w:t>
      </w:r>
      <w:proofErr w:type="spellStart"/>
      <w:r>
        <w:t>Rpearticle</w:t>
      </w:r>
      <w:proofErr w:type="spellEnd"/>
    </w:p>
    <w:p w:rsidR="00FD5332" w:rsidRDefault="00FD5332" w:rsidP="00A9723B">
      <w:pPr>
        <w:pStyle w:val="ListParagraph"/>
        <w:numPr>
          <w:ilvl w:val="0"/>
          <w:numId w:val="6"/>
        </w:numPr>
      </w:pPr>
      <w:proofErr w:type="spellStart"/>
      <w:r>
        <w:lastRenderedPageBreak/>
        <w:t>Rpetable</w:t>
      </w:r>
      <w:proofErr w:type="spellEnd"/>
    </w:p>
    <w:p w:rsidR="00FD5332" w:rsidRDefault="00FD5332" w:rsidP="00A9723B">
      <w:pPr>
        <w:pStyle w:val="ListParagraph"/>
        <w:numPr>
          <w:ilvl w:val="0"/>
          <w:numId w:val="6"/>
        </w:numPr>
      </w:pPr>
      <w:proofErr w:type="spellStart"/>
      <w:r>
        <w:t>rpetext</w:t>
      </w:r>
      <w:proofErr w:type="spellEnd"/>
    </w:p>
    <w:p w:rsidR="00FD5332" w:rsidRDefault="00FD5332" w:rsidP="00A9723B">
      <w:pPr>
        <w:pStyle w:val="ListParagraph"/>
        <w:numPr>
          <w:ilvl w:val="0"/>
          <w:numId w:val="6"/>
        </w:numPr>
      </w:pPr>
      <w:r>
        <w:t xml:space="preserve"> search</w:t>
      </w:r>
    </w:p>
    <w:p w:rsidR="00FD5332" w:rsidRDefault="00FD5332" w:rsidP="00A9723B">
      <w:pPr>
        <w:pStyle w:val="ListParagraph"/>
        <w:numPr>
          <w:ilvl w:val="0"/>
          <w:numId w:val="6"/>
        </w:numPr>
      </w:pPr>
      <w:r>
        <w:t xml:space="preserve"> </w:t>
      </w:r>
      <w:proofErr w:type="spellStart"/>
      <w:r>
        <w:t>Sectiontext</w:t>
      </w:r>
      <w:proofErr w:type="spellEnd"/>
    </w:p>
    <w:p w:rsidR="00FD5332" w:rsidRDefault="00FD5332" w:rsidP="00A9723B">
      <w:pPr>
        <w:pStyle w:val="ListParagraph"/>
        <w:numPr>
          <w:ilvl w:val="0"/>
          <w:numId w:val="6"/>
        </w:numPr>
      </w:pPr>
      <w:r>
        <w:t xml:space="preserve"> Sharing</w:t>
      </w:r>
    </w:p>
    <w:p w:rsidR="00FD5332" w:rsidRDefault="00FD5332" w:rsidP="00A9723B">
      <w:pPr>
        <w:pStyle w:val="ListParagraph"/>
        <w:numPr>
          <w:ilvl w:val="0"/>
          <w:numId w:val="6"/>
        </w:numPr>
      </w:pPr>
      <w:r>
        <w:t xml:space="preserve"> </w:t>
      </w:r>
      <w:proofErr w:type="spellStart"/>
      <w:r>
        <w:t>Socialshare</w:t>
      </w:r>
      <w:proofErr w:type="spellEnd"/>
    </w:p>
    <w:p w:rsidR="00FD5332" w:rsidRDefault="00FD5332" w:rsidP="00A9723B">
      <w:pPr>
        <w:pStyle w:val="ListParagraph"/>
        <w:numPr>
          <w:ilvl w:val="0"/>
          <w:numId w:val="6"/>
        </w:numPr>
      </w:pPr>
      <w:r>
        <w:t xml:space="preserve"> Table</w:t>
      </w:r>
    </w:p>
    <w:p w:rsidR="0081795C" w:rsidRDefault="0081795C" w:rsidP="0081795C">
      <w:pPr>
        <w:ind w:left="360"/>
      </w:pPr>
      <w:r>
        <w:rPr>
          <w:noProof/>
        </w:rPr>
        <w:drawing>
          <wp:inline distT="0" distB="0" distL="0" distR="0" wp14:anchorId="63A4B2A6" wp14:editId="7C32D87A">
            <wp:extent cx="3108960" cy="2300117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18694" cy="230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32" w:rsidRDefault="00FD5332" w:rsidP="00A9723B">
      <w:pPr>
        <w:pStyle w:val="ListParagraph"/>
        <w:numPr>
          <w:ilvl w:val="0"/>
          <w:numId w:val="6"/>
        </w:numPr>
      </w:pPr>
      <w:r>
        <w:t xml:space="preserve"> Tabs</w:t>
      </w:r>
    </w:p>
    <w:p w:rsidR="00FD5332" w:rsidRDefault="00FD5332" w:rsidP="00FD5332">
      <w:pPr>
        <w:pStyle w:val="ListParagraph"/>
        <w:numPr>
          <w:ilvl w:val="1"/>
          <w:numId w:val="6"/>
        </w:numPr>
      </w:pPr>
      <w:r>
        <w:t>Dialog</w:t>
      </w:r>
    </w:p>
    <w:p w:rsidR="00FD5332" w:rsidRDefault="00FD5332" w:rsidP="00FD5332">
      <w:pPr>
        <w:ind w:left="1080"/>
        <w:rPr>
          <w:noProof/>
        </w:rPr>
      </w:pPr>
      <w:r>
        <w:rPr>
          <w:noProof/>
        </w:rPr>
        <w:drawing>
          <wp:inline distT="0" distB="0" distL="0" distR="0" wp14:anchorId="54699C21" wp14:editId="6BB705CD">
            <wp:extent cx="2171700" cy="217825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82281" cy="21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B85" w:rsidRPr="00830B85">
        <w:rPr>
          <w:noProof/>
        </w:rPr>
        <w:t xml:space="preserve"> </w:t>
      </w:r>
      <w:r w:rsidR="00830B85">
        <w:rPr>
          <w:noProof/>
        </w:rPr>
        <w:drawing>
          <wp:inline distT="0" distB="0" distL="0" distR="0" wp14:anchorId="710AAB1A" wp14:editId="53B39C73">
            <wp:extent cx="3017520" cy="2798554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23523" cy="280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B85" w:rsidRDefault="00830B85" w:rsidP="00FD5332">
      <w:pPr>
        <w:ind w:left="1080"/>
      </w:pPr>
      <w:r>
        <w:rPr>
          <w:noProof/>
        </w:rPr>
        <w:lastRenderedPageBreak/>
        <w:drawing>
          <wp:inline distT="0" distB="0" distL="0" distR="0" wp14:anchorId="7AEB8F4C" wp14:editId="0B20DDF6">
            <wp:extent cx="3223260" cy="2492058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33179" cy="249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32" w:rsidRDefault="00FD5332" w:rsidP="00FD5332">
      <w:pPr>
        <w:pStyle w:val="ListParagraph"/>
        <w:numPr>
          <w:ilvl w:val="1"/>
          <w:numId w:val="6"/>
        </w:numPr>
      </w:pPr>
      <w:r>
        <w:t>Style options</w:t>
      </w:r>
    </w:p>
    <w:p w:rsidR="00830B85" w:rsidRDefault="00830B85" w:rsidP="00830B85">
      <w:pPr>
        <w:ind w:left="1080"/>
      </w:pPr>
      <w:r>
        <w:rPr>
          <w:noProof/>
        </w:rPr>
        <w:drawing>
          <wp:inline distT="0" distB="0" distL="0" distR="0" wp14:anchorId="6BF2D8AD" wp14:editId="6DCA4BFD">
            <wp:extent cx="1463040" cy="2407920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64372" cy="241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32" w:rsidRDefault="00FD5332" w:rsidP="00FD5332">
      <w:pPr>
        <w:pStyle w:val="ListParagraph"/>
        <w:numPr>
          <w:ilvl w:val="1"/>
          <w:numId w:val="6"/>
        </w:numPr>
      </w:pPr>
      <w:r>
        <w:t>Desktop view</w:t>
      </w:r>
    </w:p>
    <w:p w:rsidR="00D32765" w:rsidRDefault="00D32765" w:rsidP="00D32765">
      <w:pPr>
        <w:ind w:left="1080"/>
      </w:pPr>
      <w:r>
        <w:rPr>
          <w:noProof/>
        </w:rPr>
        <w:lastRenderedPageBreak/>
        <w:drawing>
          <wp:inline distT="0" distB="0" distL="0" distR="0" wp14:anchorId="367E1E98" wp14:editId="15878DFE">
            <wp:extent cx="6309360" cy="316166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32" w:rsidRDefault="00FD5332" w:rsidP="00FD5332">
      <w:pPr>
        <w:pStyle w:val="ListParagraph"/>
        <w:numPr>
          <w:ilvl w:val="1"/>
          <w:numId w:val="6"/>
        </w:numPr>
      </w:pPr>
      <w:r>
        <w:t>Mobile view</w:t>
      </w:r>
    </w:p>
    <w:p w:rsidR="00D32765" w:rsidRDefault="00D32765" w:rsidP="00D32765">
      <w:pPr>
        <w:ind w:left="1080"/>
      </w:pPr>
      <w:r>
        <w:rPr>
          <w:noProof/>
        </w:rPr>
        <w:drawing>
          <wp:inline distT="0" distB="0" distL="0" distR="0" wp14:anchorId="5E180178" wp14:editId="70C7C096">
            <wp:extent cx="3653403" cy="3825240"/>
            <wp:effectExtent l="0" t="0" r="4445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55352" cy="382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32" w:rsidRDefault="00FD5332" w:rsidP="00FD5332">
      <w:pPr>
        <w:pStyle w:val="ListParagraph"/>
        <w:ind w:left="1440"/>
      </w:pPr>
    </w:p>
    <w:p w:rsidR="00FD5332" w:rsidRDefault="00FD5332" w:rsidP="00A9723B">
      <w:pPr>
        <w:pStyle w:val="ListParagraph"/>
        <w:numPr>
          <w:ilvl w:val="0"/>
          <w:numId w:val="6"/>
        </w:numPr>
      </w:pPr>
      <w:r>
        <w:t xml:space="preserve">  Teaser</w:t>
      </w:r>
    </w:p>
    <w:p w:rsidR="0081795C" w:rsidRDefault="0081795C" w:rsidP="0081795C">
      <w:pPr>
        <w:pStyle w:val="ListParagraph"/>
        <w:numPr>
          <w:ilvl w:val="1"/>
          <w:numId w:val="6"/>
        </w:numPr>
      </w:pPr>
      <w:r>
        <w:t>Dialog</w:t>
      </w:r>
    </w:p>
    <w:p w:rsidR="0081795C" w:rsidRDefault="0081795C" w:rsidP="0081795C">
      <w:pPr>
        <w:ind w:left="1080"/>
        <w:rPr>
          <w:noProof/>
        </w:rPr>
      </w:pPr>
      <w:r>
        <w:rPr>
          <w:noProof/>
        </w:rPr>
        <w:lastRenderedPageBreak/>
        <w:drawing>
          <wp:inline distT="0" distB="0" distL="0" distR="0" wp14:anchorId="48C5ADF1" wp14:editId="5FE79EF9">
            <wp:extent cx="2994660" cy="2359319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05189" cy="236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79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03DC13" wp14:editId="16C71707">
            <wp:extent cx="2560320" cy="240957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77706" cy="242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95C" w:rsidRDefault="0081795C" w:rsidP="0081795C">
      <w:pPr>
        <w:ind w:left="1080"/>
      </w:pPr>
      <w:r>
        <w:rPr>
          <w:noProof/>
        </w:rPr>
        <w:drawing>
          <wp:inline distT="0" distB="0" distL="0" distR="0" wp14:anchorId="47F99B9F" wp14:editId="75557B6F">
            <wp:extent cx="2956560" cy="253967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67383" cy="254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95C" w:rsidRDefault="0081795C" w:rsidP="0081795C">
      <w:pPr>
        <w:pStyle w:val="ListParagraph"/>
        <w:numPr>
          <w:ilvl w:val="1"/>
          <w:numId w:val="6"/>
        </w:numPr>
      </w:pPr>
      <w:r>
        <w:t>Style options</w:t>
      </w:r>
    </w:p>
    <w:p w:rsidR="0081795C" w:rsidRDefault="0081795C" w:rsidP="0081795C">
      <w:pPr>
        <w:pStyle w:val="ListParagraph"/>
        <w:ind w:left="1440"/>
      </w:pPr>
      <w:r>
        <w:t>No policy or style found</w:t>
      </w:r>
    </w:p>
    <w:p w:rsidR="0081795C" w:rsidRDefault="0081795C" w:rsidP="0081795C">
      <w:pPr>
        <w:pStyle w:val="ListParagraph"/>
        <w:numPr>
          <w:ilvl w:val="1"/>
          <w:numId w:val="6"/>
        </w:numPr>
      </w:pPr>
      <w:r>
        <w:t>Desktop view</w:t>
      </w:r>
    </w:p>
    <w:p w:rsidR="0081795C" w:rsidRDefault="0081795C" w:rsidP="0081795C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0EC304F" wp14:editId="5FDF4CB1">
            <wp:extent cx="6309360" cy="37553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95C" w:rsidRDefault="0081795C" w:rsidP="0081795C">
      <w:pPr>
        <w:pStyle w:val="ListParagraph"/>
        <w:numPr>
          <w:ilvl w:val="1"/>
          <w:numId w:val="6"/>
        </w:numPr>
      </w:pPr>
      <w:r>
        <w:t>Mobile view</w:t>
      </w:r>
    </w:p>
    <w:p w:rsidR="0081795C" w:rsidRDefault="0081795C" w:rsidP="0081795C">
      <w:pPr>
        <w:pStyle w:val="ListParagraph"/>
        <w:ind w:left="1440"/>
      </w:pPr>
      <w:r>
        <w:rPr>
          <w:noProof/>
        </w:rPr>
        <w:drawing>
          <wp:inline distT="0" distB="0" distL="0" distR="0" wp14:anchorId="0C80CE01" wp14:editId="2AEE384A">
            <wp:extent cx="3688080" cy="2463550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91808" cy="246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32" w:rsidRDefault="00FD5332" w:rsidP="00A9723B">
      <w:pPr>
        <w:pStyle w:val="ListParagraph"/>
        <w:numPr>
          <w:ilvl w:val="0"/>
          <w:numId w:val="6"/>
        </w:numPr>
      </w:pPr>
      <w:r>
        <w:t xml:space="preserve"> text</w:t>
      </w:r>
    </w:p>
    <w:p w:rsidR="00FD5332" w:rsidRPr="00D70D02" w:rsidRDefault="00FD5332" w:rsidP="00A9723B">
      <w:pPr>
        <w:pStyle w:val="ListParagraph"/>
        <w:numPr>
          <w:ilvl w:val="0"/>
          <w:numId w:val="6"/>
        </w:numPr>
      </w:pPr>
      <w:r>
        <w:t xml:space="preserve"> title</w:t>
      </w:r>
    </w:p>
    <w:sectPr w:rsidR="00FD5332" w:rsidRPr="00D70D02" w:rsidSect="00DF027C">
      <w:headerReference w:type="default" r:id="rId53"/>
      <w:footerReference w:type="default" r:id="rId54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153D" w:rsidRDefault="00FD153D">
      <w:r>
        <w:separator/>
      </w:r>
    </w:p>
    <w:p w:rsidR="00FD153D" w:rsidRDefault="00FD153D"/>
  </w:endnote>
  <w:endnote w:type="continuationSeparator" w:id="0">
    <w:p w:rsidR="00FD153D" w:rsidRDefault="00FD153D">
      <w:r>
        <w:continuationSeparator/>
      </w:r>
    </w:p>
    <w:p w:rsidR="00FD153D" w:rsidRDefault="00FD153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2C58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153D" w:rsidRDefault="00FD153D">
      <w:r>
        <w:separator/>
      </w:r>
    </w:p>
    <w:p w:rsidR="00FD153D" w:rsidRDefault="00FD153D"/>
  </w:footnote>
  <w:footnote w:type="continuationSeparator" w:id="0">
    <w:p w:rsidR="00FD153D" w:rsidRDefault="00FD153D">
      <w:r>
        <w:continuationSeparator/>
      </w:r>
    </w:p>
    <w:p w:rsidR="00FD153D" w:rsidRDefault="00FD153D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D077E9" w:rsidRDefault="00D077E9">
          <w:pPr>
            <w:pStyle w:val="Header"/>
          </w:pPr>
        </w:p>
      </w:tc>
    </w:tr>
  </w:tbl>
  <w:p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873F1D"/>
    <w:multiLevelType w:val="hybridMultilevel"/>
    <w:tmpl w:val="E15657F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1176167"/>
    <w:multiLevelType w:val="hybridMultilevel"/>
    <w:tmpl w:val="68A862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24729D"/>
    <w:multiLevelType w:val="hybridMultilevel"/>
    <w:tmpl w:val="98744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DC087C"/>
    <w:multiLevelType w:val="hybridMultilevel"/>
    <w:tmpl w:val="377AB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874E4C"/>
    <w:multiLevelType w:val="hybridMultilevel"/>
    <w:tmpl w:val="B0260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86377A"/>
    <w:multiLevelType w:val="hybridMultilevel"/>
    <w:tmpl w:val="1E8ADC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53D"/>
    <w:rsid w:val="0002482E"/>
    <w:rsid w:val="00050324"/>
    <w:rsid w:val="0009606B"/>
    <w:rsid w:val="000A0150"/>
    <w:rsid w:val="000E63C9"/>
    <w:rsid w:val="00121FF3"/>
    <w:rsid w:val="00130E9D"/>
    <w:rsid w:val="00150A6D"/>
    <w:rsid w:val="00185B35"/>
    <w:rsid w:val="001A3A14"/>
    <w:rsid w:val="001F2BC8"/>
    <w:rsid w:val="001F5F6B"/>
    <w:rsid w:val="00202428"/>
    <w:rsid w:val="00232457"/>
    <w:rsid w:val="00243EBC"/>
    <w:rsid w:val="00246A35"/>
    <w:rsid w:val="002672E0"/>
    <w:rsid w:val="00284348"/>
    <w:rsid w:val="002F51F5"/>
    <w:rsid w:val="00312137"/>
    <w:rsid w:val="00330359"/>
    <w:rsid w:val="0033762F"/>
    <w:rsid w:val="0034369B"/>
    <w:rsid w:val="00366C7E"/>
    <w:rsid w:val="0037731A"/>
    <w:rsid w:val="00384EA3"/>
    <w:rsid w:val="003A39A1"/>
    <w:rsid w:val="003C2191"/>
    <w:rsid w:val="003D3863"/>
    <w:rsid w:val="003E60EC"/>
    <w:rsid w:val="004037E9"/>
    <w:rsid w:val="004110DE"/>
    <w:rsid w:val="00411F4C"/>
    <w:rsid w:val="0044085A"/>
    <w:rsid w:val="004B21A5"/>
    <w:rsid w:val="004B3B6A"/>
    <w:rsid w:val="004C2561"/>
    <w:rsid w:val="005037F0"/>
    <w:rsid w:val="00516A86"/>
    <w:rsid w:val="005275F6"/>
    <w:rsid w:val="00572102"/>
    <w:rsid w:val="00591BB5"/>
    <w:rsid w:val="005F1BB0"/>
    <w:rsid w:val="00627FDC"/>
    <w:rsid w:val="00656C4D"/>
    <w:rsid w:val="00673228"/>
    <w:rsid w:val="006E3E31"/>
    <w:rsid w:val="006E5716"/>
    <w:rsid w:val="007302B3"/>
    <w:rsid w:val="00730733"/>
    <w:rsid w:val="00730E3A"/>
    <w:rsid w:val="00736AAF"/>
    <w:rsid w:val="00746680"/>
    <w:rsid w:val="00761FF5"/>
    <w:rsid w:val="00765B2A"/>
    <w:rsid w:val="00783A34"/>
    <w:rsid w:val="007C6B52"/>
    <w:rsid w:val="007D16C5"/>
    <w:rsid w:val="007D7147"/>
    <w:rsid w:val="0081795C"/>
    <w:rsid w:val="00830B85"/>
    <w:rsid w:val="0083331F"/>
    <w:rsid w:val="00862FE4"/>
    <w:rsid w:val="0086389A"/>
    <w:rsid w:val="0087605E"/>
    <w:rsid w:val="00895485"/>
    <w:rsid w:val="008B0CE6"/>
    <w:rsid w:val="008B1FEE"/>
    <w:rsid w:val="00903C32"/>
    <w:rsid w:val="00916B16"/>
    <w:rsid w:val="009173B9"/>
    <w:rsid w:val="0093335D"/>
    <w:rsid w:val="0093613E"/>
    <w:rsid w:val="00943026"/>
    <w:rsid w:val="00966B81"/>
    <w:rsid w:val="009C7720"/>
    <w:rsid w:val="00A05393"/>
    <w:rsid w:val="00A23AFA"/>
    <w:rsid w:val="00A31B3E"/>
    <w:rsid w:val="00A532F3"/>
    <w:rsid w:val="00A537CD"/>
    <w:rsid w:val="00A8489E"/>
    <w:rsid w:val="00A9723B"/>
    <w:rsid w:val="00AA1E46"/>
    <w:rsid w:val="00AC29F3"/>
    <w:rsid w:val="00B06796"/>
    <w:rsid w:val="00B231E5"/>
    <w:rsid w:val="00B24523"/>
    <w:rsid w:val="00B55DB1"/>
    <w:rsid w:val="00B82C1D"/>
    <w:rsid w:val="00C02B87"/>
    <w:rsid w:val="00C3168F"/>
    <w:rsid w:val="00C4086D"/>
    <w:rsid w:val="00CA1896"/>
    <w:rsid w:val="00CB5B28"/>
    <w:rsid w:val="00CE6EF7"/>
    <w:rsid w:val="00CF5371"/>
    <w:rsid w:val="00D0323A"/>
    <w:rsid w:val="00D0559F"/>
    <w:rsid w:val="00D077E9"/>
    <w:rsid w:val="00D32765"/>
    <w:rsid w:val="00D42CB7"/>
    <w:rsid w:val="00D43B20"/>
    <w:rsid w:val="00D5413D"/>
    <w:rsid w:val="00D570A9"/>
    <w:rsid w:val="00D70D02"/>
    <w:rsid w:val="00D770C7"/>
    <w:rsid w:val="00D86945"/>
    <w:rsid w:val="00D90290"/>
    <w:rsid w:val="00DB4F08"/>
    <w:rsid w:val="00DC2C58"/>
    <w:rsid w:val="00DD152F"/>
    <w:rsid w:val="00DE213F"/>
    <w:rsid w:val="00DE50E6"/>
    <w:rsid w:val="00DF027C"/>
    <w:rsid w:val="00E00A32"/>
    <w:rsid w:val="00E1494B"/>
    <w:rsid w:val="00E22ACD"/>
    <w:rsid w:val="00E5332B"/>
    <w:rsid w:val="00E620B0"/>
    <w:rsid w:val="00E81B40"/>
    <w:rsid w:val="00EF555B"/>
    <w:rsid w:val="00F027BB"/>
    <w:rsid w:val="00F11DCF"/>
    <w:rsid w:val="00F162EA"/>
    <w:rsid w:val="00F52D27"/>
    <w:rsid w:val="00F83527"/>
    <w:rsid w:val="00FD153D"/>
    <w:rsid w:val="00FD5332"/>
    <w:rsid w:val="00FD583F"/>
    <w:rsid w:val="00FD7488"/>
    <w:rsid w:val="00FD76D4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E37B85DD-19D5-44FD-A85A-6EC337691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ListParagraph">
    <w:name w:val="List Paragraph"/>
    <w:basedOn w:val="Normal"/>
    <w:uiPriority w:val="34"/>
    <w:unhideWhenUsed/>
    <w:qFormat/>
    <w:rsid w:val="00FD76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glossaryDocument" Target="glossary/document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ONMITW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9C3B4446ACD4D779FC2BA3F409FC7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28884C-CBE0-4F50-A95B-E4F52E413068}"/>
      </w:docPartPr>
      <w:docPartBody>
        <w:p w:rsidR="007B15A6" w:rsidRDefault="007B15A6">
          <w:pPr>
            <w:pStyle w:val="29C3B4446ACD4D779FC2BA3F409FC7B8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March 8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E3195D9B437E410F9EE55F3A9CEFB4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6F141D-EC18-4F3A-91E1-724DB732E625}"/>
      </w:docPartPr>
      <w:docPartBody>
        <w:p w:rsidR="007B15A6" w:rsidRDefault="007B15A6">
          <w:pPr>
            <w:pStyle w:val="E3195D9B437E410F9EE55F3A9CEFB461"/>
          </w:pPr>
          <w:r>
            <w:t>COMPANY NAME</w:t>
          </w:r>
        </w:p>
      </w:docPartBody>
    </w:docPart>
    <w:docPart>
      <w:docPartPr>
        <w:name w:val="47E44AC0299A4D62B9097999340DDC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C3A787-3D3B-4AA4-A847-D0FD6F049112}"/>
      </w:docPartPr>
      <w:docPartBody>
        <w:p w:rsidR="007B15A6" w:rsidRDefault="007B15A6">
          <w:pPr>
            <w:pStyle w:val="47E44AC0299A4D62B9097999340DDCA8"/>
          </w:pPr>
          <w:r>
            <w:t>Your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5A6"/>
    <w:rsid w:val="007B1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</w:rPr>
  </w:style>
  <w:style w:type="paragraph" w:customStyle="1" w:styleId="29C3B4446ACD4D779FC2BA3F409FC7B8">
    <w:name w:val="29C3B4446ACD4D779FC2BA3F409FC7B8"/>
  </w:style>
  <w:style w:type="paragraph" w:customStyle="1" w:styleId="E3195D9B437E410F9EE55F3A9CEFB461">
    <w:name w:val="E3195D9B437E410F9EE55F3A9CEFB461"/>
  </w:style>
  <w:style w:type="paragraph" w:customStyle="1" w:styleId="47E44AC0299A4D62B9097999340DDCA8">
    <w:name w:val="47E44AC0299A4D62B9097999340DDCA8"/>
  </w:style>
  <w:style w:type="paragraph" w:customStyle="1" w:styleId="8CBCD8D5C0E3456E8C1A9F99E7E49914">
    <w:name w:val="8CBCD8D5C0E3456E8C1A9F99E7E49914"/>
  </w:style>
  <w:style w:type="paragraph" w:customStyle="1" w:styleId="2EC4F721C528482AB48021CE6214BF9A">
    <w:name w:val="2EC4F721C528482AB48021CE6214BF9A"/>
  </w:style>
  <w:style w:type="paragraph" w:customStyle="1" w:styleId="76D1D9176A22424EBB6F6B1CA741C62A">
    <w:name w:val="76D1D9176A22424EBB6F6B1CA741C62A"/>
  </w:style>
  <w:style w:type="paragraph" w:customStyle="1" w:styleId="7C89690BCD764095ABC4AFD604692597">
    <w:name w:val="7C89690BCD764095ABC4AFD604692597"/>
  </w:style>
  <w:style w:type="paragraph" w:customStyle="1" w:styleId="46822B7B50D044A1991213A9A1C858C6">
    <w:name w:val="46822B7B50D044A1991213A9A1C858C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Sachin Shetty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</Template>
  <TotalTime>4505</TotalTime>
  <Pages>18</Pages>
  <Words>312</Words>
  <Characters>1783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Michael Williams (CONMITW)</dc:creator>
  <cp:keywords/>
  <cp:lastModifiedBy>Michael Williams (CONMITW)</cp:lastModifiedBy>
  <cp:revision>7</cp:revision>
  <cp:lastPrinted>2006-08-01T16:47:00Z</cp:lastPrinted>
  <dcterms:created xsi:type="dcterms:W3CDTF">2019-03-08T11:27:00Z</dcterms:created>
  <dcterms:modified xsi:type="dcterms:W3CDTF">2019-03-11T15:44:00Z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